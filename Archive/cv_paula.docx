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tblpY="1"/>
        <w:tblOverlap w:val="never"/>
        <w:tblW w:w="512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17"/>
        <w:gridCol w:w="1281"/>
        <w:gridCol w:w="250"/>
        <w:gridCol w:w="105"/>
        <w:gridCol w:w="6921"/>
        <w:gridCol w:w="20"/>
        <w:gridCol w:w="440"/>
      </w:tblGrid>
      <w:tr w:rsidR="0085363C" w:rsidRPr="00565BF6" w14:paraId="63A63DEE" w14:textId="77777777" w:rsidTr="0013190E">
        <w:trPr>
          <w:gridAfter w:val="1"/>
          <w:wAfter w:w="440" w:type="dxa"/>
          <w:trHeight w:val="1146"/>
        </w:trPr>
        <w:tc>
          <w:tcPr>
            <w:tcW w:w="1717" w:type="dxa"/>
          </w:tcPr>
          <w:p w14:paraId="26956253" w14:textId="02DB550A" w:rsidR="0085363C" w:rsidRPr="00565BF6" w:rsidRDefault="00030DBC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eastAsia="Times New Roman" w:cs="Georgia"/>
                <w:b/>
                <w:bCs/>
                <w:color w:val="D14140"/>
                <w:sz w:val="48"/>
                <w:szCs w:val="51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85888" behindDoc="0" locked="0" layoutInCell="1" allowOverlap="1" wp14:anchorId="335A1A67" wp14:editId="042AB1F4">
                  <wp:simplePos x="0" y="0"/>
                  <wp:positionH relativeFrom="column">
                    <wp:posOffset>-37721</wp:posOffset>
                  </wp:positionH>
                  <wp:positionV relativeFrom="paragraph">
                    <wp:posOffset>-119380</wp:posOffset>
                  </wp:positionV>
                  <wp:extent cx="929383" cy="990600"/>
                  <wp:effectExtent l="0" t="0" r="4445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aul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383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77" w:type="dxa"/>
            <w:gridSpan w:val="5"/>
          </w:tcPr>
          <w:p w14:paraId="177B2A25" w14:textId="77777777" w:rsidR="00B33CCC" w:rsidRDefault="00FD4423" w:rsidP="00C01AB2">
            <w:pPr>
              <w:pStyle w:val="Ttulo"/>
              <w:rPr>
                <w:color w:val="113285" w:themeColor="accent4" w:themeShade="80"/>
              </w:rPr>
            </w:pPr>
            <w:r>
              <w:rPr>
                <w:color w:val="113285" w:themeColor="accent4" w:themeShade="80"/>
              </w:rPr>
              <w:t>Paula Alejandra</w:t>
            </w:r>
            <w:r w:rsidR="0005290D">
              <w:rPr>
                <w:color w:val="113285" w:themeColor="accent4" w:themeShade="80"/>
              </w:rPr>
              <w:t xml:space="preserve">    </w:t>
            </w:r>
            <w:r w:rsidR="0085363C" w:rsidRPr="00756E29">
              <w:rPr>
                <w:color w:val="113285" w:themeColor="accent4" w:themeShade="80"/>
                <w:lang w:bidi="es-ES"/>
              </w:rPr>
              <w:br/>
            </w:r>
            <w:r>
              <w:rPr>
                <w:color w:val="113285" w:themeColor="accent4" w:themeShade="80"/>
              </w:rPr>
              <w:t>Rodríguez Román</w:t>
            </w:r>
          </w:p>
          <w:p w14:paraId="4BE9CE90" w14:textId="7173C755" w:rsidR="00C01AB2" w:rsidRPr="00B33CCC" w:rsidRDefault="00B33CCC" w:rsidP="00B33CCC">
            <w:pPr>
              <w:pStyle w:val="Ttulo"/>
              <w:jc w:val="right"/>
              <w:rPr>
                <w:color w:val="113285" w:themeColor="accent4" w:themeShade="80"/>
                <w:sz w:val="24"/>
                <w:szCs w:val="24"/>
              </w:rPr>
            </w:pPr>
            <w:hyperlink r:id="rId11" w:history="1">
              <w:r w:rsidRPr="00B33CCC">
                <w:rPr>
                  <w:rStyle w:val="Hipervnculo"/>
                  <w:color w:val="4EA6DC" w:themeColor="accent3"/>
                  <w:sz w:val="24"/>
                  <w:szCs w:val="24"/>
                </w:rPr>
                <w:t>https://pauroro.com/</w:t>
              </w:r>
            </w:hyperlink>
          </w:p>
        </w:tc>
      </w:tr>
      <w:tr w:rsidR="0085363C" w:rsidRPr="00565BF6" w14:paraId="1C1207AF" w14:textId="77777777" w:rsidTr="0013190E">
        <w:trPr>
          <w:gridAfter w:val="1"/>
          <w:wAfter w:w="440" w:type="dxa"/>
          <w:trHeight w:val="276"/>
        </w:trPr>
        <w:tc>
          <w:tcPr>
            <w:tcW w:w="1717" w:type="dxa"/>
          </w:tcPr>
          <w:p w14:paraId="7BA2C8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  <w:tc>
          <w:tcPr>
            <w:tcW w:w="8577" w:type="dxa"/>
            <w:gridSpan w:val="5"/>
          </w:tcPr>
          <w:p w14:paraId="2EF58592" w14:textId="77777777" w:rsidR="0085363C" w:rsidRPr="00565BF6" w:rsidRDefault="0085363C" w:rsidP="0099667E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Georgia"/>
                <w:szCs w:val="22"/>
              </w:rPr>
            </w:pPr>
          </w:p>
        </w:tc>
      </w:tr>
      <w:tr w:rsidR="00ED3746" w:rsidRPr="00565BF6" w14:paraId="04CCEFA6" w14:textId="77777777" w:rsidTr="0013190E">
        <w:trPr>
          <w:gridAfter w:val="3"/>
          <w:wAfter w:w="7381" w:type="dxa"/>
          <w:trHeight w:val="80"/>
        </w:trPr>
        <w:tc>
          <w:tcPr>
            <w:tcW w:w="2998" w:type="dxa"/>
            <w:gridSpan w:val="2"/>
            <w:vMerge w:val="restart"/>
          </w:tcPr>
          <w:p w14:paraId="22AC88D8" w14:textId="23E41251" w:rsidR="009475DB" w:rsidRDefault="009475DB" w:rsidP="0099667E">
            <w:pPr>
              <w:pStyle w:val="Ttulo1Alt"/>
              <w:rPr>
                <w:lang w:bidi="es-ES"/>
              </w:rPr>
            </w:pPr>
          </w:p>
          <w:p w14:paraId="7ABD8FA6" w14:textId="0D6F008D" w:rsidR="00ED3746" w:rsidRPr="00565BF6" w:rsidRDefault="00ED3746" w:rsidP="0099667E">
            <w:pPr>
              <w:pStyle w:val="Ttulo1Alt"/>
              <w:rPr>
                <w:rFonts w:ascii="Times" w:hAnsi="Times" w:cs="Times"/>
                <w:color w:val="000000"/>
              </w:rPr>
            </w:pPr>
            <w:r w:rsidRPr="00565BF6">
              <w:rPr>
                <w:lang w:bidi="es-ES"/>
              </w:rPr>
              <w:t>OBJE</w:t>
            </w:r>
            <w:r w:rsidR="00455B01">
              <w:rPr>
                <w:lang w:bidi="es-ES"/>
              </w:rPr>
              <w:t>CTIVE</w:t>
            </w:r>
            <w:r w:rsidRPr="00565BF6">
              <w:rPr>
                <w:lang w:bidi="es-ES"/>
              </w:rPr>
              <w:t xml:space="preserve"> </w:t>
            </w:r>
          </w:p>
          <w:p w14:paraId="41719B23" w14:textId="66BCBA19" w:rsidR="003D0DFE" w:rsidRDefault="00B823C7" w:rsidP="0099667E">
            <w:pPr>
              <w:pStyle w:val="Textoblanco"/>
            </w:pPr>
            <w:proofErr w:type="spellStart"/>
            <w:r w:rsidRPr="00B823C7">
              <w:t>Willing</w:t>
            </w:r>
            <w:proofErr w:type="spellEnd"/>
            <w:r w:rsidRPr="00B823C7">
              <w:t xml:space="preserve"> and </w:t>
            </w:r>
            <w:proofErr w:type="spellStart"/>
            <w:r w:rsidRPr="00B823C7">
              <w:t>eager</w:t>
            </w:r>
            <w:proofErr w:type="spellEnd"/>
            <w:r w:rsidRPr="00B823C7">
              <w:t xml:space="preserve"> to </w:t>
            </w:r>
            <w:proofErr w:type="spellStart"/>
            <w:r w:rsidRPr="00B823C7">
              <w:t>continue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process</w:t>
            </w:r>
            <w:proofErr w:type="spellEnd"/>
            <w:r w:rsidRPr="00B823C7">
              <w:t xml:space="preserve"> of personal and </w:t>
            </w:r>
            <w:proofErr w:type="spellStart"/>
            <w:r w:rsidRPr="00B823C7">
              <w:t>professional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growth</w:t>
            </w:r>
            <w:proofErr w:type="spellEnd"/>
            <w:r w:rsidRPr="00B823C7">
              <w:t xml:space="preserve"> in </w:t>
            </w:r>
            <w:proofErr w:type="spellStart"/>
            <w:r w:rsidRPr="00B823C7">
              <w:t>order</w:t>
            </w:r>
            <w:proofErr w:type="spellEnd"/>
            <w:r w:rsidRPr="00B823C7">
              <w:t xml:space="preserve"> to </w:t>
            </w:r>
            <w:proofErr w:type="spellStart"/>
            <w:r w:rsidRPr="00B823C7">
              <w:t>consolidate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life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project</w:t>
            </w:r>
            <w:proofErr w:type="spellEnd"/>
            <w:r w:rsidRPr="00B823C7">
              <w:t xml:space="preserve"> in </w:t>
            </w:r>
            <w:proofErr w:type="spellStart"/>
            <w:r w:rsidRPr="00B823C7">
              <w:t>the</w:t>
            </w:r>
            <w:proofErr w:type="spellEnd"/>
            <w:r w:rsidRPr="00B823C7">
              <w:t xml:space="preserve"> </w:t>
            </w:r>
            <w:proofErr w:type="spellStart"/>
            <w:r w:rsidRPr="00B823C7">
              <w:t>exercise</w:t>
            </w:r>
            <w:proofErr w:type="spellEnd"/>
            <w:r w:rsidRPr="00B823C7">
              <w:t xml:space="preserve"> of </w:t>
            </w:r>
            <w:proofErr w:type="spellStart"/>
            <w:r w:rsidRPr="00B823C7">
              <w:t>my</w:t>
            </w:r>
            <w:proofErr w:type="spellEnd"/>
            <w:r w:rsidRPr="00B823C7">
              <w:t xml:space="preserve"> training.</w:t>
            </w:r>
          </w:p>
          <w:p w14:paraId="1990B3B8" w14:textId="4CB0055E" w:rsidR="00ED3746" w:rsidRPr="00565BF6" w:rsidRDefault="00ED3746" w:rsidP="0099667E">
            <w:pPr>
              <w:pStyle w:val="Textoblanco"/>
            </w:pPr>
          </w:p>
          <w:p w14:paraId="5F4B4B98" w14:textId="65155C9D" w:rsidR="00ED3746" w:rsidRPr="00565BF6" w:rsidRDefault="00ED3746" w:rsidP="003D0DFE">
            <w:pPr>
              <w:pStyle w:val="Ttulo2Alt"/>
              <w:ind w:left="447" w:hanging="447"/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5E63C23C" wp14:editId="57E33F5E">
                  <wp:extent cx="149225" cy="199904"/>
                  <wp:effectExtent l="0" t="0" r="3175" b="0"/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4" cy="20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6"/>
                <w:szCs w:val="16"/>
                <w:lang w:bidi="es-ES"/>
              </w:rPr>
              <w:tab/>
            </w:r>
            <w:r w:rsidR="00455B01">
              <w:rPr>
                <w:b/>
                <w:lang w:bidi="es-ES"/>
              </w:rPr>
              <w:t>ADDRESS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Calle 32 # 22-10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[Conjunto San Juan    Torre 3 Apto 301]</w:t>
            </w:r>
            <w:r w:rsidRPr="003D0DFE">
              <w:rPr>
                <w:rFonts w:ascii="Arial" w:hAnsi="Arial" w:cs="Arial"/>
                <w:szCs w:val="20"/>
                <w:lang w:bidi="es-ES"/>
              </w:rPr>
              <w:br/>
            </w:r>
            <w:r w:rsidRPr="003D0DFE">
              <w:rPr>
                <w:rFonts w:ascii="Arial" w:hAnsi="Arial" w:cs="Arial"/>
                <w:szCs w:val="20"/>
              </w:rPr>
              <w:t>Girón - Santander</w:t>
            </w:r>
          </w:p>
          <w:p w14:paraId="669FF76F" w14:textId="74B7BF2D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400A3AB" w14:textId="675971EE" w:rsidR="009475DB" w:rsidRPr="009475DB" w:rsidRDefault="00ED3746" w:rsidP="009475DB">
            <w:pPr>
              <w:pStyle w:val="Ttulo2Alt"/>
              <w:ind w:left="447" w:hanging="447"/>
              <w:rPr>
                <w:rFonts w:ascii="Arial" w:hAnsi="Arial" w:cs="Arial"/>
                <w:szCs w:val="20"/>
              </w:rPr>
            </w:pPr>
            <w:r w:rsidRPr="00565BF6">
              <w:rPr>
                <w:noProof/>
                <w:sz w:val="16"/>
                <w:szCs w:val="16"/>
                <w:lang w:val="es-CO" w:eastAsia="es-CO"/>
              </w:rPr>
              <w:drawing>
                <wp:inline distT="0" distB="0" distL="0" distR="0" wp14:anchorId="32A533B4" wp14:editId="0C80B599">
                  <wp:extent cx="149679" cy="209550"/>
                  <wp:effectExtent l="0" t="0" r="3175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79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0DFE">
              <w:rPr>
                <w:b/>
                <w:lang w:bidi="es-ES"/>
              </w:rPr>
              <w:t xml:space="preserve">   </w:t>
            </w:r>
            <w:r w:rsidR="00455B01">
              <w:rPr>
                <w:b/>
                <w:lang w:bidi="es-ES"/>
              </w:rPr>
              <w:t>PHONE NUMBER</w:t>
            </w:r>
            <w:r w:rsidRPr="00565BF6">
              <w:rPr>
                <w:b/>
                <w:lang w:bidi="es-ES"/>
              </w:rPr>
              <w:br/>
            </w:r>
            <w:r w:rsidR="00921BC3">
              <w:rPr>
                <w:rFonts w:ascii="Arial" w:hAnsi="Arial" w:cs="Arial"/>
                <w:szCs w:val="20"/>
              </w:rPr>
              <w:t xml:space="preserve">* </w:t>
            </w:r>
            <w:r w:rsidRPr="003D0DFE">
              <w:rPr>
                <w:rFonts w:ascii="Arial" w:hAnsi="Arial" w:cs="Arial"/>
                <w:szCs w:val="20"/>
              </w:rPr>
              <w:t>3152912189</w:t>
            </w:r>
            <w:r w:rsidR="009475DB">
              <w:rPr>
                <w:rFonts w:ascii="Arial" w:hAnsi="Arial" w:cs="Arial"/>
                <w:szCs w:val="20"/>
              </w:rPr>
              <w:t xml:space="preserve">          </w:t>
            </w:r>
            <w:r w:rsidR="00921BC3">
              <w:rPr>
                <w:rFonts w:ascii="Arial" w:hAnsi="Arial" w:cs="Arial"/>
                <w:szCs w:val="20"/>
              </w:rPr>
              <w:t xml:space="preserve">         * </w:t>
            </w:r>
            <w:r w:rsidR="009475DB" w:rsidRPr="009475DB">
              <w:rPr>
                <w:rFonts w:ascii="Arial" w:hAnsi="Arial" w:cs="Arial"/>
                <w:bCs w:val="0"/>
                <w:noProof/>
                <w:szCs w:val="20"/>
                <w:lang w:val="es-CO" w:eastAsia="es-CO"/>
              </w:rPr>
              <w:t>6463043</w:t>
            </w:r>
          </w:p>
          <w:p w14:paraId="4DC8998A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23B71329" w14:textId="0FD47498" w:rsidR="00ED3746" w:rsidRPr="00565BF6" w:rsidRDefault="00ED3746" w:rsidP="003D0DFE">
            <w:pPr>
              <w:pStyle w:val="Ttulo2Alt"/>
              <w:ind w:left="447" w:hanging="447"/>
              <w:jc w:val="both"/>
              <w:rPr>
                <w:sz w:val="14"/>
              </w:rPr>
            </w:pPr>
            <w:r w:rsidRPr="00565BF6">
              <w:rPr>
                <w:noProof/>
                <w:lang w:val="es-CO" w:eastAsia="es-CO"/>
              </w:rPr>
              <w:drawing>
                <wp:inline distT="0" distB="0" distL="0" distR="0" wp14:anchorId="28A8C1B4" wp14:editId="74F0DDD8">
                  <wp:extent cx="190500" cy="127000"/>
                  <wp:effectExtent l="0" t="0" r="0" b="6350"/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5BF6">
              <w:rPr>
                <w:sz w:val="14"/>
                <w:szCs w:val="14"/>
                <w:lang w:bidi="es-ES"/>
              </w:rPr>
              <w:tab/>
            </w:r>
            <w:r w:rsidR="00455B01">
              <w:rPr>
                <w:b/>
                <w:lang w:bidi="es-ES"/>
              </w:rPr>
              <w:t>EMAIL</w:t>
            </w:r>
            <w:r w:rsidRPr="00565BF6">
              <w:rPr>
                <w:b/>
                <w:lang w:bidi="es-ES"/>
              </w:rPr>
              <w:br/>
            </w:r>
            <w:r w:rsidRPr="003D0DFE">
              <w:rPr>
                <w:rFonts w:ascii="Arial" w:hAnsi="Arial" w:cs="Arial"/>
                <w:sz w:val="18"/>
                <w:szCs w:val="18"/>
              </w:rPr>
              <w:t>paulina2807@hotmail.com</w:t>
            </w:r>
          </w:p>
          <w:p w14:paraId="4166BF12" w14:textId="422D4032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29A8AC1" w14:textId="00A9177C" w:rsidR="00ED3746" w:rsidRDefault="00D95B25" w:rsidP="003D0DFE">
            <w:pPr>
              <w:pStyle w:val="Ttulo2Alt"/>
              <w:ind w:left="447" w:hanging="447"/>
            </w:pPr>
            <w:r>
              <w:rPr>
                <w:b/>
                <w:noProof/>
                <w:lang w:bidi="es-ES"/>
              </w:rPr>
              <w:drawing>
                <wp:inline distT="0" distB="0" distL="0" distR="0" wp14:anchorId="1D25CB1E" wp14:editId="77F0E234">
                  <wp:extent cx="228600" cy="1524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s-CO" w:eastAsia="es-CO"/>
              </w:rPr>
              <w:t xml:space="preserve">  </w:t>
            </w:r>
            <w:r w:rsidR="00455B01">
              <w:rPr>
                <w:b/>
                <w:lang w:bidi="es-ES"/>
              </w:rPr>
              <w:t>IDENTIFICATION DOCUMENT</w:t>
            </w:r>
            <w:r w:rsidR="00ED3746">
              <w:rPr>
                <w:b/>
                <w:lang w:bidi="es-ES"/>
              </w:rPr>
              <w:t xml:space="preserve">            </w:t>
            </w:r>
            <w:r w:rsidR="00ED3746" w:rsidRPr="00D7580E">
              <w:rPr>
                <w:rFonts w:ascii="Arial" w:hAnsi="Arial" w:cs="Arial"/>
              </w:rPr>
              <w:t>1.095.940.854</w:t>
            </w:r>
            <w:r w:rsidR="00ED3746">
              <w:t xml:space="preserve">   </w:t>
            </w:r>
            <w:r>
              <w:t xml:space="preserve">               </w:t>
            </w:r>
          </w:p>
          <w:p w14:paraId="32933B9D" w14:textId="7D71FE90" w:rsidR="00D95B25" w:rsidRDefault="00D95B25" w:rsidP="00D95B25">
            <w:pPr>
              <w:pStyle w:val="Ttulo2Alt"/>
              <w:ind w:left="447" w:hanging="447"/>
            </w:pPr>
            <w:r>
              <w:rPr>
                <w:b/>
                <w:noProof/>
                <w:lang w:val="es-CO" w:eastAsia="es-CO"/>
              </w:rPr>
              <w:drawing>
                <wp:inline distT="0" distB="0" distL="0" distR="0" wp14:anchorId="5562B99F" wp14:editId="79ACC422">
                  <wp:extent cx="266700" cy="2133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oman-297204_640[1].png"/>
                          <pic:cNvPicPr/>
                        </pic:nvPicPr>
                        <pic:blipFill rotWithShape="1">
                          <a:blip r:embed="rId17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914"/>
                          <a:stretch/>
                        </pic:blipFill>
                        <pic:spPr bwMode="auto">
                          <a:xfrm>
                            <a:off x="0" y="0"/>
                            <a:ext cx="268590" cy="214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55B01">
              <w:rPr>
                <w:b/>
                <w:lang w:bidi="es-ES"/>
              </w:rPr>
              <w:t>DATE OF BIRTH</w:t>
            </w:r>
            <w:r>
              <w:rPr>
                <w:b/>
                <w:lang w:bidi="es-ES"/>
              </w:rPr>
              <w:t xml:space="preserve">             </w:t>
            </w:r>
            <w:r w:rsidR="00455B01">
              <w:rPr>
                <w:rFonts w:ascii="Arial" w:hAnsi="Arial" w:cs="Arial"/>
              </w:rPr>
              <w:t>July 28th</w:t>
            </w:r>
            <w:r>
              <w:rPr>
                <w:rFonts w:ascii="Arial" w:hAnsi="Arial" w:cs="Arial"/>
              </w:rPr>
              <w:t xml:space="preserve"> 1995</w:t>
            </w:r>
            <w:r>
              <w:t xml:space="preserve">                  </w:t>
            </w:r>
          </w:p>
          <w:p w14:paraId="1DBCF1B4" w14:textId="3FB4CD86" w:rsidR="00D95B25" w:rsidRPr="00D95B25" w:rsidRDefault="00D95B25" w:rsidP="00D95B25"/>
        </w:tc>
        <w:tc>
          <w:tcPr>
            <w:tcW w:w="355" w:type="dxa"/>
            <w:gridSpan w:val="2"/>
          </w:tcPr>
          <w:p w14:paraId="749149E6" w14:textId="77777777" w:rsidR="00ED3746" w:rsidRPr="00565BF6" w:rsidRDefault="00ED374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eastAsia="Times New Roman" w:cs="Georgia"/>
                <w:color w:val="FFFFFF"/>
                <w:sz w:val="16"/>
                <w:szCs w:val="22"/>
              </w:rPr>
            </w:pPr>
          </w:p>
        </w:tc>
      </w:tr>
      <w:tr w:rsidR="00F079F2" w:rsidRPr="00565BF6" w14:paraId="5361AE31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451266C8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6DFDD853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3E60E7E8" w14:textId="573F23DD" w:rsidR="00B06C45" w:rsidRDefault="00B06C45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95D45" wp14:editId="7B6BEA04">
                      <wp:simplePos x="0" y="0"/>
                      <wp:positionH relativeFrom="column">
                        <wp:posOffset>925830</wp:posOffset>
                      </wp:positionH>
                      <wp:positionV relativeFrom="paragraph">
                        <wp:posOffset>90805</wp:posOffset>
                      </wp:positionV>
                      <wp:extent cx="3457575" cy="0"/>
                      <wp:effectExtent l="0" t="0" r="28575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757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179792" id="Conector recto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7.15pt" to="345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noProof/>
                <w:color w:val="002060"/>
                <w:lang w:val="es-CO" w:eastAsia="es-CO"/>
              </w:rPr>
              <w:t>P</w:t>
            </w:r>
            <w:r w:rsidR="00ED4D73">
              <w:rPr>
                <w:b/>
                <w:noProof/>
                <w:color w:val="002060"/>
                <w:lang w:val="es-CO" w:eastAsia="es-CO"/>
              </w:rPr>
              <w:t>ROFILE</w:t>
            </w:r>
          </w:p>
          <w:p w14:paraId="26AD7D95" w14:textId="77777777" w:rsidR="00B52438" w:rsidRPr="00B52438" w:rsidRDefault="00B52438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56D19969" w14:textId="77777777" w:rsidR="00ED4D73" w:rsidRDefault="00ED4D73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Electronic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Engineer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focused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on Front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End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web development;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proficient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HTML5, CSS3, JavaScript,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libraries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such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Bootstrap5 and jQuery;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basic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notions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composition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colorimetry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typography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their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design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.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Widely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aimed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at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improving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progressing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finding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quick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solutions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perform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effectively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development of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my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functions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a </w:t>
            </w:r>
            <w:proofErr w:type="spellStart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programmer</w:t>
            </w:r>
            <w:proofErr w:type="spellEnd"/>
            <w:r w:rsidRPr="00ED4D73">
              <w:rPr>
                <w:rFonts w:asciiTheme="minorHAnsi" w:eastAsia="Times New Roman" w:hAnsiTheme="minorHAnsi" w:cs="Arial"/>
                <w:szCs w:val="22"/>
                <w:lang w:eastAsia="es-CO"/>
              </w:rPr>
              <w:t>.</w:t>
            </w:r>
          </w:p>
          <w:p w14:paraId="44FED746" w14:textId="77777777" w:rsidR="00ED4D73" w:rsidRDefault="00ED4D73" w:rsidP="000F2068">
            <w:pPr>
              <w:shd w:val="clear" w:color="auto" w:fill="FFFFFF"/>
              <w:spacing w:before="0" w:after="75" w:line="240" w:lineRule="auto"/>
              <w:jc w:val="both"/>
              <w:textAlignment w:val="baseline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</w:p>
          <w:p w14:paraId="3C70F74B" w14:textId="6C200519" w:rsidR="0013190E" w:rsidRDefault="00CA2E7F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szCs w:val="22"/>
                <w:lang w:eastAsia="es-CO"/>
              </w:rPr>
            </w:pPr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On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other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hand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I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have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experience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design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implementation of an MPPT control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system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photovoltaic modules,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knowledge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servers,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mobile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communications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networks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PCB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assembly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automation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programming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languages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r w:rsidRPr="00CA2E7F">
              <w:rPr>
                <w:rFonts w:ascii="Times New Roman" w:eastAsia="Times New Roman" w:hAnsi="Times New Roman" w:cs="Times New Roman"/>
                <w:szCs w:val="22"/>
                <w:lang w:eastAsia="es-CO"/>
              </w:rPr>
              <w:t>​​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such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as Matlab, Ladder and for Atmel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microcontrollers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; at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same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time, I had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opportunity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work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with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aesthetic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electromedical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equipment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.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Highly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responsible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clarity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objectives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definition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of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tasks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for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directing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work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,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adaptation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a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changing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environment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and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continuous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learning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in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the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different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fields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related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 xml:space="preserve"> to </w:t>
            </w:r>
            <w:proofErr w:type="spellStart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electronics</w:t>
            </w:r>
            <w:proofErr w:type="spellEnd"/>
            <w:r w:rsidRPr="00CA2E7F">
              <w:rPr>
                <w:rFonts w:asciiTheme="minorHAnsi" w:eastAsia="Times New Roman" w:hAnsiTheme="minorHAnsi" w:cs="Arial"/>
                <w:szCs w:val="22"/>
                <w:lang w:eastAsia="es-CO"/>
              </w:rPr>
              <w:t>.</w:t>
            </w:r>
          </w:p>
          <w:p w14:paraId="23708CD7" w14:textId="77777777" w:rsidR="00CA2E7F" w:rsidRDefault="00CA2E7F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DC17CE9" w14:textId="6F0E046E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D2C082" wp14:editId="530D3A4C">
                      <wp:simplePos x="0" y="0"/>
                      <wp:positionH relativeFrom="column">
                        <wp:posOffset>1826896</wp:posOffset>
                      </wp:positionH>
                      <wp:positionV relativeFrom="paragraph">
                        <wp:posOffset>86995</wp:posOffset>
                      </wp:positionV>
                      <wp:extent cx="2552700" cy="9525"/>
                      <wp:effectExtent l="0" t="0" r="19050" b="28575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DB8937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85pt,6.85pt" to="344.8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" strokecolor="#002060" strokeweight="1.5pt">
                      <v:stroke joinstyle="miter"/>
                    </v:line>
                  </w:pict>
                </mc:Fallback>
              </mc:AlternateContent>
            </w:r>
            <w:r w:rsidRPr="00ED3746">
              <w:rPr>
                <w:b/>
                <w:color w:val="002060"/>
                <w:lang w:bidi="es-ES"/>
              </w:rPr>
              <w:t>ACAD</w:t>
            </w:r>
            <w:r w:rsidR="00430651">
              <w:rPr>
                <w:b/>
                <w:color w:val="002060"/>
                <w:lang w:bidi="es-ES"/>
              </w:rPr>
              <w:t>E</w:t>
            </w:r>
            <w:r w:rsidRPr="00ED3746">
              <w:rPr>
                <w:b/>
                <w:color w:val="002060"/>
                <w:lang w:bidi="es-ES"/>
              </w:rPr>
              <w:t>MIC</w:t>
            </w:r>
            <w:r w:rsidR="00430651">
              <w:rPr>
                <w:b/>
                <w:color w:val="002060"/>
                <w:lang w:bidi="es-ES"/>
              </w:rPr>
              <w:t xml:space="preserve"> TRAINING</w:t>
            </w:r>
          </w:p>
          <w:p w14:paraId="42E1CE3C" w14:textId="77777777" w:rsidR="0013190E" w:rsidRDefault="0013190E" w:rsidP="0013190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52EF2830" w14:textId="77777777" w:rsidR="00430651" w:rsidRPr="00430651" w:rsidRDefault="00430651" w:rsidP="00430651">
            <w:pPr>
              <w:pStyle w:val="Detallesdeltrabajo"/>
              <w:numPr>
                <w:ilvl w:val="0"/>
                <w:numId w:val="44"/>
              </w:numPr>
            </w:pPr>
            <w:r w:rsidRPr="00430651">
              <w:rPr>
                <w:b/>
              </w:rPr>
              <w:t xml:space="preserve">Electronic </w:t>
            </w:r>
            <w:proofErr w:type="spellStart"/>
            <w:r w:rsidRPr="00430651">
              <w:rPr>
                <w:b/>
              </w:rPr>
              <w:t>Engineering</w:t>
            </w:r>
            <w:proofErr w:type="spellEnd"/>
          </w:p>
          <w:p w14:paraId="1C506184" w14:textId="308755B1" w:rsidR="0013190E" w:rsidRPr="001452C6" w:rsidRDefault="0013190E" w:rsidP="00430651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52B9C803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2020</w:t>
            </w:r>
          </w:p>
          <w:p w14:paraId="061CFB18" w14:textId="77777777" w:rsidR="00430651" w:rsidRPr="00430651" w:rsidRDefault="00430651" w:rsidP="00430651">
            <w:pPr>
              <w:pStyle w:val="Detallesdeltrabajo"/>
              <w:numPr>
                <w:ilvl w:val="0"/>
                <w:numId w:val="42"/>
              </w:numPr>
            </w:pPr>
            <w:proofErr w:type="spellStart"/>
            <w:r w:rsidRPr="00430651">
              <w:rPr>
                <w:b/>
              </w:rPr>
              <w:t>Technologist</w:t>
            </w:r>
            <w:proofErr w:type="spellEnd"/>
            <w:r w:rsidRPr="00430651">
              <w:rPr>
                <w:b/>
              </w:rPr>
              <w:t xml:space="preserve"> in Industrial </w:t>
            </w:r>
            <w:proofErr w:type="spellStart"/>
            <w:r w:rsidRPr="00430651">
              <w:rPr>
                <w:b/>
              </w:rPr>
              <w:t>Electronics</w:t>
            </w:r>
            <w:proofErr w:type="spellEnd"/>
          </w:p>
          <w:p w14:paraId="40179A80" w14:textId="16278B70" w:rsidR="0013190E" w:rsidRPr="001452C6" w:rsidRDefault="0013190E" w:rsidP="00430651">
            <w:pPr>
              <w:pStyle w:val="Detallesdeltrabajo"/>
              <w:ind w:left="720"/>
            </w:pPr>
            <w:r w:rsidRPr="001452C6">
              <w:t>Unidades Tecnológicas de Santander (UTS)</w:t>
            </w:r>
          </w:p>
          <w:p w14:paraId="648EEFEC" w14:textId="77777777" w:rsidR="0013190E" w:rsidRPr="001452C6" w:rsidRDefault="0013190E" w:rsidP="0013190E">
            <w:pPr>
              <w:pStyle w:val="Detallesdeltrabajo"/>
              <w:ind w:left="720"/>
            </w:pPr>
            <w:r w:rsidRPr="001452C6">
              <w:t>Bucaramanga, 2016</w:t>
            </w:r>
          </w:p>
          <w:p w14:paraId="096D440B" w14:textId="77777777" w:rsidR="00430651" w:rsidRPr="00430651" w:rsidRDefault="00430651" w:rsidP="00430651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H</w:t>
            </w:r>
            <w:r w:rsidRPr="00430651">
              <w:rPr>
                <w:rFonts w:eastAsia="Times New Roman" w:cs="Georgia"/>
                <w:b/>
                <w:szCs w:val="22"/>
              </w:rPr>
              <w:t xml:space="preserve">igh </w:t>
            </w:r>
            <w:proofErr w:type="spellStart"/>
            <w:r w:rsidRPr="00430651">
              <w:rPr>
                <w:rFonts w:eastAsia="Times New Roman" w:cs="Georgia"/>
                <w:b/>
                <w:szCs w:val="22"/>
              </w:rPr>
              <w:t>school</w:t>
            </w:r>
            <w:proofErr w:type="spellEnd"/>
          </w:p>
          <w:p w14:paraId="7296D761" w14:textId="4FC310ED" w:rsidR="0013190E" w:rsidRPr="001452C6" w:rsidRDefault="0013190E" w:rsidP="0043065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Colegio La Merced</w:t>
            </w:r>
          </w:p>
          <w:p w14:paraId="1FD18B1E" w14:textId="6F9D2E96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1452C6">
              <w:rPr>
                <w:rFonts w:eastAsia="Times New Roman" w:cs="Georgia"/>
                <w:szCs w:val="22"/>
              </w:rPr>
              <w:t>Bucaramanga, 2012</w:t>
            </w:r>
          </w:p>
          <w:p w14:paraId="7C11156B" w14:textId="366F9D7D" w:rsidR="0013190E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tbl>
            <w:tblPr>
              <w:tblpPr w:leftFromText="141" w:rightFromText="141" w:vertAnchor="text" w:tblpY="1"/>
              <w:tblOverlap w:val="never"/>
              <w:tblW w:w="5128" w:type="pct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7442"/>
            </w:tblGrid>
            <w:tr w:rsidR="0013190E" w:rsidRPr="0099667E" w14:paraId="69D3E03F" w14:textId="77777777" w:rsidTr="005E16A2">
              <w:trPr>
                <w:trHeight w:val="415"/>
              </w:trPr>
              <w:tc>
                <w:tcPr>
                  <w:tcW w:w="6924" w:type="dxa"/>
                </w:tcPr>
                <w:p w14:paraId="57155E6A" w14:textId="04DA04C6" w:rsidR="0013190E" w:rsidRPr="0099667E" w:rsidRDefault="0013190E" w:rsidP="0013190E">
                  <w:pPr>
                    <w:widowControl w:val="0"/>
                    <w:autoSpaceDE w:val="0"/>
                    <w:autoSpaceDN w:val="0"/>
                    <w:adjustRightInd w:val="0"/>
                    <w:spacing w:before="0" w:line="240" w:lineRule="auto"/>
                    <w:jc w:val="both"/>
                    <w:rPr>
                      <w:rFonts w:eastAsia="Times New Roman" w:cs="Georgia"/>
                      <w:b/>
                      <w:szCs w:val="22"/>
                    </w:rPr>
                  </w:pPr>
                  <w:r w:rsidRPr="00004B4D">
                    <w:rPr>
                      <w:b/>
                      <w:noProof/>
                      <w:color w:val="00206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004EC5A1" wp14:editId="073CACDE">
                            <wp:simplePos x="0" y="0"/>
                            <wp:positionH relativeFrom="column">
                              <wp:posOffset>1960881</wp:posOffset>
                            </wp:positionH>
                            <wp:positionV relativeFrom="paragraph">
                              <wp:posOffset>96520</wp:posOffset>
                            </wp:positionV>
                            <wp:extent cx="2419350" cy="0"/>
                            <wp:effectExtent l="0" t="0" r="0" b="0"/>
                            <wp:wrapNone/>
                            <wp:docPr id="14" name="Conector recto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419350" cy="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rgbClr val="00206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97EC815" id="Conector recto 1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4pt,7.6pt" to="344.9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" strokecolor="#002060" strokeweight="1.5pt">
                            <v:stroke joinstyle="miter"/>
                          </v:line>
                        </w:pict>
                      </mc:Fallback>
                    </mc:AlternateContent>
                  </w:r>
                  <w:r w:rsidR="00430651">
                    <w:rPr>
                      <w:b/>
                      <w:color w:val="002060"/>
                      <w:lang w:bidi="es-ES"/>
                    </w:rPr>
                    <w:t>IN</w:t>
                  </w:r>
                  <w:r>
                    <w:rPr>
                      <w:b/>
                      <w:color w:val="002060"/>
                      <w:lang w:bidi="es-ES"/>
                    </w:rPr>
                    <w:t>FORMAL</w:t>
                  </w:r>
                  <w:r w:rsidR="00430651">
                    <w:rPr>
                      <w:b/>
                      <w:color w:val="002060"/>
                      <w:lang w:bidi="es-ES"/>
                    </w:rPr>
                    <w:t xml:space="preserve"> EDUCATION</w:t>
                  </w:r>
                </w:p>
              </w:tc>
            </w:tr>
          </w:tbl>
          <w:p w14:paraId="4C168923" w14:textId="0DBFC6A2" w:rsidR="0013190E" w:rsidRDefault="002809C1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 xml:space="preserve">English </w:t>
            </w:r>
            <w:proofErr w:type="spellStart"/>
            <w:r>
              <w:rPr>
                <w:rFonts w:eastAsia="Times New Roman" w:cs="Georgia"/>
                <w:b/>
                <w:szCs w:val="22"/>
              </w:rPr>
              <w:t>course</w:t>
            </w:r>
            <w:proofErr w:type="spellEnd"/>
          </w:p>
          <w:p w14:paraId="1797EA9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Universidad Industrial de Santander (UIS)</w:t>
            </w:r>
          </w:p>
          <w:p w14:paraId="3A0F8BC1" w14:textId="11EAE543" w:rsidR="0013190E" w:rsidRPr="00C64869" w:rsidRDefault="002809C1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Current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Level</w:t>
            </w:r>
            <w:proofErr w:type="spellEnd"/>
            <w:r w:rsidR="0013190E" w:rsidRPr="00C64869">
              <w:rPr>
                <w:rFonts w:eastAsia="Times New Roman" w:cs="Georgia"/>
                <w:szCs w:val="22"/>
              </w:rPr>
              <w:t xml:space="preserve"> B1</w:t>
            </w:r>
            <w:r w:rsidR="0026729B">
              <w:rPr>
                <w:rFonts w:eastAsia="Times New Roman" w:cs="Georgia"/>
                <w:szCs w:val="22"/>
              </w:rPr>
              <w:t>.3</w:t>
            </w:r>
            <w:proofErr w:type="gramStart"/>
            <w:r>
              <w:rPr>
                <w:rFonts w:eastAsia="Times New Roman" w:cs="Georgia"/>
                <w:szCs w:val="22"/>
              </w:rPr>
              <w:t xml:space="preserve">, </w:t>
            </w:r>
            <w:r w:rsidR="006D0E7D">
              <w:rPr>
                <w:rFonts w:eastAsia="Times New Roman" w:cs="Georgia"/>
                <w:szCs w:val="22"/>
              </w:rPr>
              <w:t xml:space="preserve"> 2021</w:t>
            </w:r>
            <w:proofErr w:type="gramEnd"/>
          </w:p>
          <w:p w14:paraId="01715058" w14:textId="77777777" w:rsidR="0013190E" w:rsidRPr="00C64869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Bucaramanga</w:t>
            </w:r>
          </w:p>
          <w:p w14:paraId="732402A7" w14:textId="475E61FD" w:rsidR="0013190E" w:rsidRDefault="0013190E" w:rsidP="0013190E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C64869">
              <w:rPr>
                <w:rFonts w:eastAsia="Times New Roman" w:cs="Georgia"/>
                <w:b/>
                <w:szCs w:val="22"/>
              </w:rPr>
              <w:t xml:space="preserve">Full </w:t>
            </w:r>
            <w:proofErr w:type="spellStart"/>
            <w:r w:rsidRPr="00C64869">
              <w:rPr>
                <w:rFonts w:eastAsia="Times New Roman" w:cs="Georgia"/>
                <w:b/>
                <w:szCs w:val="22"/>
              </w:rPr>
              <w:t>Stack</w:t>
            </w:r>
            <w:proofErr w:type="spellEnd"/>
            <w:r w:rsidRPr="00C64869">
              <w:rPr>
                <w:rFonts w:eastAsia="Times New Roman" w:cs="Georgia"/>
                <w:b/>
                <w:szCs w:val="22"/>
              </w:rPr>
              <w:t xml:space="preserve"> web development</w:t>
            </w:r>
            <w:r w:rsidR="002809C1">
              <w:rPr>
                <w:rFonts w:eastAsia="Times New Roman" w:cs="Georgia"/>
                <w:b/>
                <w:szCs w:val="22"/>
              </w:rPr>
              <w:t xml:space="preserve"> </w:t>
            </w:r>
            <w:proofErr w:type="spellStart"/>
            <w:r w:rsidR="002809C1">
              <w:rPr>
                <w:rFonts w:eastAsia="Times New Roman" w:cs="Georgia"/>
                <w:b/>
                <w:szCs w:val="22"/>
              </w:rPr>
              <w:t>course</w:t>
            </w:r>
            <w:proofErr w:type="spellEnd"/>
          </w:p>
          <w:p w14:paraId="0BBC1E2F" w14:textId="53B7296C" w:rsidR="0026729B" w:rsidRDefault="0013190E" w:rsidP="0013190E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64869">
              <w:rPr>
                <w:rFonts w:eastAsia="Times New Roman" w:cs="Georgia"/>
                <w:szCs w:val="22"/>
              </w:rPr>
              <w:t>Udemy –</w:t>
            </w:r>
            <w:r w:rsidR="0026729B">
              <w:rPr>
                <w:rFonts w:eastAsia="Times New Roman" w:cs="Georgia"/>
                <w:szCs w:val="22"/>
              </w:rPr>
              <w:t xml:space="preserve">Front </w:t>
            </w:r>
            <w:proofErr w:type="spellStart"/>
            <w:r w:rsidR="0026729B">
              <w:rPr>
                <w:rFonts w:eastAsia="Times New Roman" w:cs="Georgia"/>
                <w:szCs w:val="22"/>
              </w:rPr>
              <w:t>End</w:t>
            </w:r>
            <w:proofErr w:type="spellEnd"/>
            <w:r w:rsidR="0026729B">
              <w:rPr>
                <w:rFonts w:eastAsia="Times New Roman" w:cs="Georgia"/>
                <w:szCs w:val="22"/>
              </w:rPr>
              <w:t xml:space="preserve">, </w:t>
            </w:r>
            <w:proofErr w:type="spellStart"/>
            <w:r w:rsidR="0026729B">
              <w:rPr>
                <w:rFonts w:eastAsia="Times New Roman" w:cs="Georgia"/>
                <w:szCs w:val="22"/>
              </w:rPr>
              <w:t>Finali</w:t>
            </w:r>
            <w:r w:rsidR="002809C1">
              <w:rPr>
                <w:rFonts w:eastAsia="Times New Roman" w:cs="Georgia"/>
                <w:szCs w:val="22"/>
              </w:rPr>
              <w:t>zed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4786B3D5" w14:textId="6C41A467" w:rsidR="0013190E" w:rsidRPr="0026729B" w:rsidRDefault="0026729B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             </w:t>
            </w:r>
            <w:r w:rsidRPr="00C64869">
              <w:rPr>
                <w:rFonts w:eastAsia="Times New Roman" w:cs="Georgia"/>
                <w:szCs w:val="22"/>
              </w:rPr>
              <w:t>–</w:t>
            </w:r>
            <w:r>
              <w:rPr>
                <w:rFonts w:eastAsia="Times New Roman" w:cs="Georgia"/>
                <w:szCs w:val="22"/>
              </w:rPr>
              <w:t xml:space="preserve">Back </w:t>
            </w:r>
            <w:proofErr w:type="spellStart"/>
            <w:r>
              <w:rPr>
                <w:rFonts w:eastAsia="Times New Roman" w:cs="Georgia"/>
                <w:szCs w:val="22"/>
              </w:rPr>
              <w:t>End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</w:t>
            </w:r>
            <w:r w:rsidR="002809C1">
              <w:rPr>
                <w:rFonts w:eastAsia="Times New Roman" w:cs="Georgia"/>
                <w:szCs w:val="22"/>
              </w:rPr>
              <w:t xml:space="preserve">In </w:t>
            </w:r>
            <w:proofErr w:type="spellStart"/>
            <w:r w:rsidR="002809C1">
              <w:rPr>
                <w:rFonts w:eastAsia="Times New Roman" w:cs="Georgia"/>
                <w:szCs w:val="22"/>
              </w:rPr>
              <w:t>progress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 2021</w:t>
            </w:r>
          </w:p>
          <w:p w14:paraId="7AF98BF5" w14:textId="2D5397C7" w:rsidR="00101330" w:rsidRDefault="00F1644D" w:rsidP="00101330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>
              <w:rPr>
                <w:rFonts w:eastAsia="Times New Roman" w:cs="Georgia"/>
                <w:b/>
                <w:szCs w:val="22"/>
              </w:rPr>
              <w:t>Networks and Security</w:t>
            </w:r>
          </w:p>
          <w:p w14:paraId="79E3D43B" w14:textId="77777777" w:rsidR="00B9283C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>Servicio Nacional de aprendizaje Sena</w:t>
            </w:r>
            <w:r w:rsidRPr="00C64869">
              <w:rPr>
                <w:rFonts w:eastAsia="Times New Roman" w:cs="Georgia"/>
                <w:szCs w:val="22"/>
              </w:rPr>
              <w:t xml:space="preserve"> </w:t>
            </w:r>
          </w:p>
          <w:p w14:paraId="6CD82C8F" w14:textId="7F062532" w:rsidR="00101330" w:rsidRDefault="00101330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Novemb</w:t>
            </w:r>
            <w:r w:rsidR="00F1644D">
              <w:rPr>
                <w:rFonts w:eastAsia="Times New Roman" w:cs="Georgia"/>
                <w:szCs w:val="22"/>
              </w:rPr>
              <w:t>er</w:t>
            </w:r>
            <w:proofErr w:type="spellEnd"/>
            <w:r>
              <w:rPr>
                <w:rFonts w:eastAsia="Times New Roman" w:cs="Georgia"/>
                <w:szCs w:val="22"/>
              </w:rPr>
              <w:t>, 2020</w:t>
            </w:r>
          </w:p>
          <w:p w14:paraId="28110F50" w14:textId="622A7F39" w:rsidR="0026729B" w:rsidRDefault="0026729B" w:rsidP="0026729B">
            <w:pPr>
              <w:pStyle w:val="Prrafodelista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proofErr w:type="spellStart"/>
            <w:r>
              <w:rPr>
                <w:rFonts w:eastAsia="Times New Roman" w:cs="Georgia"/>
                <w:b/>
                <w:szCs w:val="22"/>
              </w:rPr>
              <w:t>Cybersecurity</w:t>
            </w:r>
            <w:proofErr w:type="spellEnd"/>
            <w:r>
              <w:rPr>
                <w:rFonts w:eastAsia="Times New Roman" w:cs="Georgia"/>
                <w:b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b/>
                <w:szCs w:val="22"/>
              </w:rPr>
              <w:t>Introduction</w:t>
            </w:r>
            <w:proofErr w:type="spellEnd"/>
          </w:p>
          <w:p w14:paraId="31854170" w14:textId="6608B1D2" w:rsidR="0026729B" w:rsidRDefault="006D0E7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CISCO </w:t>
            </w:r>
            <w:proofErr w:type="spellStart"/>
            <w:r>
              <w:rPr>
                <w:rFonts w:eastAsia="Times New Roman" w:cs="Georgia"/>
                <w:szCs w:val="22"/>
              </w:rPr>
              <w:t>Networking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Academy</w:t>
            </w:r>
          </w:p>
          <w:p w14:paraId="602C2334" w14:textId="13782948" w:rsidR="0026729B" w:rsidRPr="00101330" w:rsidRDefault="00F1644D" w:rsidP="0026729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In </w:t>
            </w:r>
            <w:proofErr w:type="spellStart"/>
            <w:r>
              <w:rPr>
                <w:rFonts w:eastAsia="Times New Roman" w:cs="Georgia"/>
                <w:szCs w:val="22"/>
              </w:rPr>
              <w:t>progress</w:t>
            </w:r>
            <w:proofErr w:type="spellEnd"/>
            <w:r w:rsidR="006D0E7D">
              <w:rPr>
                <w:rFonts w:eastAsia="Times New Roman" w:cs="Georgia"/>
                <w:szCs w:val="22"/>
              </w:rPr>
              <w:t>,</w:t>
            </w:r>
            <w:r w:rsidR="0026729B">
              <w:rPr>
                <w:rFonts w:eastAsia="Times New Roman" w:cs="Georgia"/>
                <w:szCs w:val="22"/>
              </w:rPr>
              <w:t xml:space="preserve"> 202</w:t>
            </w:r>
            <w:r w:rsidR="006D0E7D">
              <w:rPr>
                <w:rFonts w:eastAsia="Times New Roman" w:cs="Georgia"/>
                <w:szCs w:val="22"/>
              </w:rPr>
              <w:t>1</w:t>
            </w:r>
          </w:p>
          <w:p w14:paraId="44E1DE11" w14:textId="77777777" w:rsidR="0026729B" w:rsidRPr="00101330" w:rsidRDefault="0026729B" w:rsidP="0010133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14F80788" w14:textId="7EEE3EF7" w:rsidR="00EB42D6" w:rsidRDefault="00E7479B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DBC9014" wp14:editId="53446831">
                      <wp:simplePos x="0" y="0"/>
                      <wp:positionH relativeFrom="column">
                        <wp:posOffset>3884295</wp:posOffset>
                      </wp:positionH>
                      <wp:positionV relativeFrom="paragraph">
                        <wp:posOffset>92710</wp:posOffset>
                      </wp:positionV>
                      <wp:extent cx="495300" cy="0"/>
                      <wp:effectExtent l="0" t="0" r="0" b="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91526" id="Conector recto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7.3pt" to="344.8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" strokecolor="#002060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color w:val="002060"/>
                <w:lang w:bidi="es-ES"/>
              </w:rPr>
              <w:t>FRONT END JUNIOR</w:t>
            </w:r>
            <w:r w:rsidR="00430651">
              <w:rPr>
                <w:b/>
                <w:color w:val="002060"/>
                <w:lang w:bidi="es-ES"/>
              </w:rPr>
              <w:t xml:space="preserve"> DEVELOPMENT EXPERIENCE</w:t>
            </w:r>
          </w:p>
          <w:p w14:paraId="2DDF5E15" w14:textId="77777777" w:rsidR="00EB42D6" w:rsidRDefault="00EB42D6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</w:p>
          <w:p w14:paraId="09414CBC" w14:textId="6D4D1147" w:rsidR="00E44253" w:rsidRDefault="00430651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I am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constantly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learning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how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to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create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high-performance,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interactive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websites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that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work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on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all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platforms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and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devices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.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Although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I am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somewhat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lastRenderedPageBreak/>
              <w:t xml:space="preserve">familiar with the use of frameworks,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web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pages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are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mainly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encoded</w:t>
            </w:r>
            <w:proofErr w:type="spellEnd"/>
            <w:r w:rsidRPr="00430651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with HTML5, CSS3 and JavaScript.</w:t>
            </w:r>
          </w:p>
          <w:p w14:paraId="409CC84E" w14:textId="77777777" w:rsidR="005D6B52" w:rsidRPr="003B29AD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</w:p>
          <w:p w14:paraId="0E0967C8" w14:textId="5CA13B4D" w:rsidR="00EB42D6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</w:pPr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My portfolio has simple interfaces and a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strong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emphasis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on "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progressive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improvement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"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using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the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latest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navigation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standards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, I look for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creative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ways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to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extend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the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boundaries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of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front-end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code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without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compromising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browser </w:t>
            </w:r>
            <w:proofErr w:type="spellStart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>compatibility</w:t>
            </w:r>
            <w:proofErr w:type="spellEnd"/>
            <w:r w:rsidRPr="005D6B52">
              <w:rPr>
                <w:rFonts w:asciiTheme="minorHAnsi" w:eastAsia="Times New Roman" w:hAnsiTheme="minorHAnsi" w:cs="Arial"/>
                <w:color w:val="000000" w:themeColor="text1"/>
                <w:szCs w:val="22"/>
                <w:lang w:val="es-CO" w:eastAsia="es-CO"/>
              </w:rPr>
              <w:t xml:space="preserve"> and performance.</w:t>
            </w:r>
          </w:p>
          <w:p w14:paraId="306CD224" w14:textId="77777777" w:rsidR="005D6B52" w:rsidRPr="00EB42D6" w:rsidRDefault="005D6B52" w:rsidP="00EB42D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2755E1FB" w14:textId="08C73A58" w:rsidR="00293B8C" w:rsidRPr="00ED3746" w:rsidRDefault="00293B8C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ED3746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FDA65E" wp14:editId="0C21030C">
                      <wp:simplePos x="0" y="0"/>
                      <wp:positionH relativeFrom="column">
                        <wp:posOffset>1741170</wp:posOffset>
                      </wp:positionH>
                      <wp:positionV relativeFrom="paragraph">
                        <wp:posOffset>92075</wp:posOffset>
                      </wp:positionV>
                      <wp:extent cx="2638425" cy="0"/>
                      <wp:effectExtent l="0" t="0" r="0" b="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6CB98E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7.25pt" to="344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="00E60BB2">
              <w:rPr>
                <w:b/>
                <w:color w:val="002060"/>
                <w:lang w:bidi="es-ES"/>
              </w:rPr>
              <w:t>WORK EXPERIENCE</w:t>
            </w:r>
          </w:p>
          <w:p w14:paraId="6165E8C8" w14:textId="5672045B" w:rsidR="00C64869" w:rsidRDefault="00C64869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1DA02FB4" w14:textId="77777777" w:rsidR="00004B4D" w:rsidRPr="00C64869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>
              <w:rPr>
                <w:b/>
              </w:rPr>
              <w:t>J</w:t>
            </w:r>
            <w:r w:rsidRPr="00004B4D">
              <w:rPr>
                <w:b/>
              </w:rPr>
              <w:t>&amp;J CONSULTORES</w:t>
            </w:r>
          </w:p>
          <w:p w14:paraId="17ADB150" w14:textId="77777777" w:rsidR="00E60BB2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proofErr w:type="spellStart"/>
            <w:r w:rsidRPr="00E60BB2">
              <w:rPr>
                <w:b/>
              </w:rPr>
              <w:t>Administrative</w:t>
            </w:r>
            <w:proofErr w:type="spellEnd"/>
            <w:r w:rsidRPr="00E60BB2">
              <w:rPr>
                <w:b/>
              </w:rPr>
              <w:t xml:space="preserve"> </w:t>
            </w:r>
            <w:proofErr w:type="spellStart"/>
            <w:r w:rsidRPr="00E60BB2">
              <w:rPr>
                <w:b/>
              </w:rPr>
              <w:t>assistant</w:t>
            </w:r>
            <w:proofErr w:type="spellEnd"/>
          </w:p>
          <w:p w14:paraId="73B12CA5" w14:textId="618DE30C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 w:rsidRPr="00004B4D">
              <w:rPr>
                <w:b/>
              </w:rPr>
              <w:t xml:space="preserve">Girón, </w:t>
            </w:r>
            <w:r w:rsidR="00E60BB2">
              <w:rPr>
                <w:b/>
              </w:rPr>
              <w:t>June</w:t>
            </w:r>
            <w:r w:rsidRPr="00004B4D">
              <w:rPr>
                <w:b/>
              </w:rPr>
              <w:t xml:space="preserve"> 2018</w:t>
            </w:r>
            <w:r w:rsidR="00E06631">
              <w:rPr>
                <w:b/>
              </w:rPr>
              <w:t xml:space="preserve"> </w:t>
            </w:r>
            <w:r w:rsidRPr="00004B4D">
              <w:rPr>
                <w:b/>
              </w:rPr>
              <w:t xml:space="preserve">- </w:t>
            </w:r>
            <w:r w:rsidR="00E60BB2">
              <w:rPr>
                <w:b/>
              </w:rPr>
              <w:t>July</w:t>
            </w:r>
            <w:r w:rsidRPr="00004B4D">
              <w:rPr>
                <w:b/>
              </w:rPr>
              <w:t xml:space="preserve"> 2019</w:t>
            </w:r>
          </w:p>
          <w:p w14:paraId="6F0AA176" w14:textId="77777777" w:rsidR="00004B4D" w:rsidRDefault="00004B4D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286A970D" w14:textId="21BBBF45" w:rsidR="007B4162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color w:val="000000" w:themeColor="text1"/>
              </w:rPr>
            </w:pPr>
            <w:proofErr w:type="spellStart"/>
            <w:r w:rsidRPr="00E60BB2">
              <w:rPr>
                <w:color w:val="000000" w:themeColor="text1"/>
              </w:rPr>
              <w:t>Responsible</w:t>
            </w:r>
            <w:proofErr w:type="spellEnd"/>
            <w:r w:rsidRPr="00E60BB2">
              <w:rPr>
                <w:color w:val="000000" w:themeColor="text1"/>
              </w:rPr>
              <w:t xml:space="preserve"> for </w:t>
            </w:r>
            <w:proofErr w:type="spellStart"/>
            <w:r w:rsidRPr="00E60BB2">
              <w:rPr>
                <w:color w:val="000000" w:themeColor="text1"/>
              </w:rPr>
              <w:t>ensuring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proper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functioning</w:t>
            </w:r>
            <w:proofErr w:type="spellEnd"/>
            <w:r w:rsidRPr="00E60BB2">
              <w:rPr>
                <w:color w:val="000000" w:themeColor="text1"/>
              </w:rPr>
              <w:t xml:space="preserve"> of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office, </w:t>
            </w:r>
            <w:proofErr w:type="spellStart"/>
            <w:r w:rsidRPr="00E60BB2">
              <w:rPr>
                <w:color w:val="000000" w:themeColor="text1"/>
              </w:rPr>
              <w:t>performing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tasks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such</w:t>
            </w:r>
            <w:proofErr w:type="spellEnd"/>
            <w:r w:rsidRPr="00E60BB2">
              <w:rPr>
                <w:color w:val="000000" w:themeColor="text1"/>
              </w:rPr>
              <w:t xml:space="preserve"> as </w:t>
            </w:r>
            <w:proofErr w:type="spellStart"/>
            <w:r w:rsidRPr="00E60BB2">
              <w:rPr>
                <w:color w:val="000000" w:themeColor="text1"/>
              </w:rPr>
              <w:t>customer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assistance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writing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letters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planning</w:t>
            </w:r>
            <w:proofErr w:type="spellEnd"/>
            <w:r w:rsidRPr="00E60BB2">
              <w:rPr>
                <w:color w:val="000000" w:themeColor="text1"/>
              </w:rPr>
              <w:t xml:space="preserve">, </w:t>
            </w:r>
            <w:proofErr w:type="spellStart"/>
            <w:r w:rsidRPr="00E60BB2">
              <w:rPr>
                <w:color w:val="000000" w:themeColor="text1"/>
              </w:rPr>
              <w:t>coordinating</w:t>
            </w:r>
            <w:proofErr w:type="spellEnd"/>
            <w:r w:rsidRPr="00E60BB2">
              <w:rPr>
                <w:color w:val="000000" w:themeColor="text1"/>
              </w:rPr>
              <w:t xml:space="preserve"> </w:t>
            </w:r>
            <w:proofErr w:type="spellStart"/>
            <w:r w:rsidRPr="00E60BB2">
              <w:rPr>
                <w:color w:val="000000" w:themeColor="text1"/>
              </w:rPr>
              <w:t>the</w:t>
            </w:r>
            <w:proofErr w:type="spellEnd"/>
            <w:r w:rsidRPr="00E60BB2">
              <w:rPr>
                <w:color w:val="000000" w:themeColor="text1"/>
              </w:rPr>
              <w:t xml:space="preserve"> agenda and </w:t>
            </w:r>
            <w:proofErr w:type="spellStart"/>
            <w:r w:rsidRPr="00E60BB2">
              <w:rPr>
                <w:color w:val="000000" w:themeColor="text1"/>
              </w:rPr>
              <w:t>organizing</w:t>
            </w:r>
            <w:proofErr w:type="spellEnd"/>
            <w:r w:rsidRPr="00E60BB2">
              <w:rPr>
                <w:color w:val="000000" w:themeColor="text1"/>
              </w:rPr>
              <w:t xml:space="preserve"> files.</w:t>
            </w:r>
          </w:p>
          <w:p w14:paraId="3AA57988" w14:textId="77777777" w:rsidR="00E60BB2" w:rsidRPr="00004B4D" w:rsidRDefault="00E60BB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</w:p>
          <w:p w14:paraId="1C318420" w14:textId="4DE6AB25" w:rsidR="00004B4D" w:rsidRDefault="007B416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 w:rsidRPr="007B4162">
              <w:rPr>
                <w:u w:val="single"/>
              </w:rPr>
              <w:t>F</w:t>
            </w:r>
            <w:r w:rsidR="00E60BB2">
              <w:rPr>
                <w:u w:val="single"/>
              </w:rPr>
              <w:t>eatures</w:t>
            </w:r>
            <w:proofErr w:type="spellEnd"/>
          </w:p>
          <w:p w14:paraId="40B6BB73" w14:textId="77777777" w:rsid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D7506">
              <w:t>Review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project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processes</w:t>
            </w:r>
            <w:proofErr w:type="spellEnd"/>
            <w:r w:rsidRPr="00CD7506">
              <w:t xml:space="preserve"> in </w:t>
            </w:r>
            <w:proofErr w:type="spellStart"/>
            <w:r w:rsidRPr="00CD7506">
              <w:t>curatorships</w:t>
            </w:r>
            <w:proofErr w:type="spellEnd"/>
            <w:r w:rsidRPr="00CD7506">
              <w:t>.</w:t>
            </w:r>
          </w:p>
          <w:p w14:paraId="4CF9FD0E" w14:textId="77777777" w:rsidR="00CD7506" w:rsidRP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t>Manage</w:t>
            </w:r>
            <w:proofErr w:type="spellEnd"/>
            <w:r w:rsidRPr="00CD7506">
              <w:t xml:space="preserve"> </w:t>
            </w:r>
            <w:proofErr w:type="spellStart"/>
            <w:r w:rsidRPr="00CD7506">
              <w:t>calls</w:t>
            </w:r>
            <w:proofErr w:type="spellEnd"/>
            <w:r w:rsidRPr="00CD7506">
              <w:t xml:space="preserve">, emails and </w:t>
            </w:r>
            <w:proofErr w:type="spellStart"/>
            <w:r w:rsidRPr="00CD7506">
              <w:t>correspondence</w:t>
            </w:r>
            <w:proofErr w:type="spellEnd"/>
            <w:r w:rsidRPr="00CD7506">
              <w:t>.</w:t>
            </w:r>
          </w:p>
          <w:p w14:paraId="5BC40A73" w14:textId="77777777" w:rsidR="00CD7506" w:rsidRPr="00CD7506" w:rsidRDefault="00CD7506" w:rsidP="0099667E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Organize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physical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and digital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documents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including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emails,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receipts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reports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and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other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administrative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documents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</w:p>
          <w:p w14:paraId="1A1B1DBA" w14:textId="4776E48A" w:rsidR="00004B4D" w:rsidRPr="00CD7506" w:rsidRDefault="00CD7506" w:rsidP="00CD7506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Interact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with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customers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,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carrying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out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the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solution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of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claims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 xml:space="preserve"> and </w:t>
            </w:r>
            <w:proofErr w:type="spellStart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requirements</w:t>
            </w:r>
            <w:proofErr w:type="spellEnd"/>
            <w:r w:rsidRPr="00CD7506">
              <w:rPr>
                <w:rFonts w:asciiTheme="minorHAnsi" w:hAnsiTheme="minorHAnsi" w:cs="Open Sans"/>
                <w:color w:val="000000"/>
                <w:szCs w:val="22"/>
              </w:rPr>
              <w:t>.</w:t>
            </w:r>
            <w:r w:rsidR="002E33AE" w:rsidRPr="002E33AE">
              <w:rPr>
                <w:rFonts w:asciiTheme="minorHAnsi" w:hAnsiTheme="minorHAnsi" w:cs="Open Sans"/>
                <w:color w:val="000000"/>
                <w:szCs w:val="22"/>
              </w:rPr>
              <w:t xml:space="preserve"> </w:t>
            </w:r>
          </w:p>
          <w:p w14:paraId="372A5A66" w14:textId="77777777" w:rsidR="00CD7506" w:rsidRPr="00C64869" w:rsidRDefault="00CD7506" w:rsidP="00CD750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rFonts w:asciiTheme="minorHAnsi" w:hAnsiTheme="minorHAnsi"/>
                <w:szCs w:val="22"/>
              </w:rPr>
            </w:pPr>
          </w:p>
          <w:p w14:paraId="1D5036B9" w14:textId="13769676" w:rsidR="002E33AE" w:rsidRDefault="00CD7506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>
              <w:rPr>
                <w:u w:val="single"/>
              </w:rPr>
              <w:t>Achievements</w:t>
            </w:r>
            <w:proofErr w:type="spellEnd"/>
          </w:p>
          <w:p w14:paraId="099CE681" w14:textId="77777777" w:rsidR="008076FB" w:rsidRDefault="008076FB" w:rsidP="0099667E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8076FB">
              <w:t>Improved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visibility</w:t>
            </w:r>
            <w:proofErr w:type="spellEnd"/>
            <w:r w:rsidRPr="008076FB">
              <w:t xml:space="preserve"> of </w:t>
            </w:r>
            <w:proofErr w:type="spellStart"/>
            <w:r w:rsidRPr="008076FB">
              <w:t>the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company</w:t>
            </w:r>
            <w:proofErr w:type="spellEnd"/>
            <w:r w:rsidRPr="008076FB">
              <w:t xml:space="preserve"> for </w:t>
            </w:r>
            <w:proofErr w:type="spellStart"/>
            <w:r w:rsidRPr="008076FB">
              <w:t>customer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contact</w:t>
            </w:r>
            <w:proofErr w:type="spellEnd"/>
            <w:r w:rsidRPr="008076FB">
              <w:t>.</w:t>
            </w:r>
          </w:p>
          <w:p w14:paraId="6B5351DA" w14:textId="0170AF93" w:rsidR="00247143" w:rsidRDefault="008076FB" w:rsidP="008076FB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8076FB">
              <w:t xml:space="preserve">Time and </w:t>
            </w:r>
            <w:proofErr w:type="spellStart"/>
            <w:r w:rsidRPr="008076FB">
              <w:t>process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optimization</w:t>
            </w:r>
            <w:proofErr w:type="spellEnd"/>
            <w:r w:rsidRPr="008076FB">
              <w:t xml:space="preserve"> for </w:t>
            </w:r>
            <w:proofErr w:type="spellStart"/>
            <w:r w:rsidRPr="008076FB">
              <w:t>requirements</w:t>
            </w:r>
            <w:proofErr w:type="spellEnd"/>
            <w:r w:rsidRPr="008076FB">
              <w:t xml:space="preserve"> </w:t>
            </w:r>
            <w:proofErr w:type="spellStart"/>
            <w:r w:rsidRPr="008076FB">
              <w:t>effectively</w:t>
            </w:r>
            <w:proofErr w:type="spellEnd"/>
            <w:r w:rsidRPr="008076FB">
              <w:t>.</w:t>
            </w:r>
          </w:p>
          <w:p w14:paraId="5B0C52E6" w14:textId="77777777" w:rsidR="008076FB" w:rsidRDefault="008076FB" w:rsidP="008076FB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42AAB005" w14:textId="67D1D51E" w:rsidR="00E06631" w:rsidRPr="00217A94" w:rsidRDefault="00E06631" w:rsidP="00217A9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217A94">
              <w:rPr>
                <w:b/>
              </w:rPr>
              <w:t>VACUSONIC BIOTECH LTDA.</w:t>
            </w:r>
          </w:p>
          <w:p w14:paraId="66AE8E9D" w14:textId="77777777" w:rsidR="00CE55C0" w:rsidRDefault="00CE55C0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proofErr w:type="spellStart"/>
            <w:r w:rsidRPr="00CE55C0">
              <w:rPr>
                <w:b/>
              </w:rPr>
              <w:t>Aesthetic</w:t>
            </w:r>
            <w:proofErr w:type="spellEnd"/>
            <w:r w:rsidRPr="00CE55C0">
              <w:rPr>
                <w:b/>
              </w:rPr>
              <w:t xml:space="preserve"> and </w:t>
            </w:r>
            <w:proofErr w:type="spellStart"/>
            <w:r w:rsidRPr="00CE55C0">
              <w:rPr>
                <w:b/>
              </w:rPr>
              <w:t>electromedical</w:t>
            </w:r>
            <w:proofErr w:type="spellEnd"/>
            <w:r w:rsidRPr="00CE55C0">
              <w:rPr>
                <w:b/>
              </w:rPr>
              <w:t xml:space="preserve"> </w:t>
            </w:r>
            <w:proofErr w:type="spellStart"/>
            <w:r w:rsidRPr="00CE55C0">
              <w:rPr>
                <w:b/>
              </w:rPr>
              <w:t>equipment</w:t>
            </w:r>
            <w:proofErr w:type="spellEnd"/>
            <w:r w:rsidRPr="00CE55C0">
              <w:rPr>
                <w:b/>
              </w:rPr>
              <w:t xml:space="preserve"> production </w:t>
            </w:r>
            <w:proofErr w:type="spellStart"/>
            <w:r w:rsidRPr="00CE55C0">
              <w:rPr>
                <w:b/>
              </w:rPr>
              <w:t>assistant</w:t>
            </w:r>
            <w:proofErr w:type="spellEnd"/>
          </w:p>
          <w:p w14:paraId="1F7BD246" w14:textId="4DE26052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Bucaramanga, </w:t>
            </w:r>
            <w:r w:rsidR="00CE55C0">
              <w:rPr>
                <w:b/>
              </w:rPr>
              <w:t>June</w:t>
            </w:r>
            <w:r>
              <w:rPr>
                <w:b/>
              </w:rPr>
              <w:t xml:space="preserve"> 2017 –</w:t>
            </w:r>
            <w:r w:rsidRPr="00004B4D">
              <w:rPr>
                <w:b/>
              </w:rPr>
              <w:t xml:space="preserve"> </w:t>
            </w:r>
            <w:proofErr w:type="spellStart"/>
            <w:r w:rsidR="00CE55C0">
              <w:rPr>
                <w:b/>
              </w:rPr>
              <w:t>January</w:t>
            </w:r>
            <w:proofErr w:type="spellEnd"/>
            <w:r>
              <w:rPr>
                <w:b/>
              </w:rPr>
              <w:t xml:space="preserve"> 2018</w:t>
            </w:r>
          </w:p>
          <w:p w14:paraId="6C3E889D" w14:textId="77777777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360BF04A" w14:textId="129FD956" w:rsidR="00E06631" w:rsidRDefault="00E06631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 w:rsidRPr="007B4162">
              <w:rPr>
                <w:u w:val="single"/>
              </w:rPr>
              <w:t>F</w:t>
            </w:r>
            <w:r w:rsidR="00CE55C0">
              <w:rPr>
                <w:u w:val="single"/>
              </w:rPr>
              <w:t>eatures</w:t>
            </w:r>
            <w:proofErr w:type="spellEnd"/>
          </w:p>
          <w:p w14:paraId="022D356F" w14:textId="77777777" w:rsidR="00CE55C0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CE55C0">
              <w:t xml:space="preserve">Manufacture of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respective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 xml:space="preserve">, from </w:t>
            </w:r>
            <w:proofErr w:type="spellStart"/>
            <w:r w:rsidRPr="00CE55C0">
              <w:t>pre-assembly</w:t>
            </w:r>
            <w:proofErr w:type="spellEnd"/>
            <w:r w:rsidRPr="00CE55C0">
              <w:t xml:space="preserve">, </w:t>
            </w:r>
            <w:proofErr w:type="spellStart"/>
            <w:r w:rsidRPr="00CE55C0">
              <w:t>wiring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interconnection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components</w:t>
            </w:r>
            <w:proofErr w:type="spellEnd"/>
            <w:r w:rsidRPr="00CE55C0">
              <w:t xml:space="preserve">, to </w:t>
            </w:r>
            <w:proofErr w:type="spellStart"/>
            <w:r w:rsidRPr="00CE55C0">
              <w:t>their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conditioning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calibration</w:t>
            </w:r>
            <w:proofErr w:type="spellEnd"/>
            <w:r w:rsidRPr="00CE55C0">
              <w:t>.</w:t>
            </w:r>
          </w:p>
          <w:p w14:paraId="16294ABA" w14:textId="77777777" w:rsidR="00CE55C0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E55C0">
              <w:t>Carry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out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tests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operation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maintenance</w:t>
            </w:r>
            <w:proofErr w:type="spellEnd"/>
            <w:r w:rsidRPr="00CE55C0">
              <w:t xml:space="preserve"> of </w:t>
            </w:r>
            <w:proofErr w:type="spellStart"/>
            <w:r w:rsidRPr="00CE55C0">
              <w:t>aesthetic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electromedical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>.</w:t>
            </w:r>
          </w:p>
          <w:p w14:paraId="5F0A5C86" w14:textId="451EDE1D" w:rsidR="00E06631" w:rsidRDefault="00CE55C0" w:rsidP="00CE55C0">
            <w:pPr>
              <w:pStyle w:val="Prrafodelista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proofErr w:type="spellStart"/>
            <w:r w:rsidRPr="00CE55C0">
              <w:t>Perform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assembly</w:t>
            </w:r>
            <w:proofErr w:type="spellEnd"/>
            <w:r w:rsidRPr="00CE55C0">
              <w:t xml:space="preserve"> and </w:t>
            </w:r>
            <w:proofErr w:type="spellStart"/>
            <w:r w:rsidRPr="00CE55C0">
              <w:t>welding</w:t>
            </w:r>
            <w:proofErr w:type="spellEnd"/>
            <w:r w:rsidRPr="00CE55C0">
              <w:t xml:space="preserve"> on </w:t>
            </w:r>
            <w:proofErr w:type="spellStart"/>
            <w:r w:rsidRPr="00CE55C0">
              <w:t>electronic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boards</w:t>
            </w:r>
            <w:proofErr w:type="spellEnd"/>
            <w:r w:rsidRPr="00CE55C0">
              <w:t>.</w:t>
            </w:r>
          </w:p>
          <w:p w14:paraId="4C3BE6FC" w14:textId="77777777" w:rsidR="00CE55C0" w:rsidRDefault="00CE55C0" w:rsidP="00CE55C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</w:pPr>
          </w:p>
          <w:p w14:paraId="2B8C58DF" w14:textId="0AC7F225" w:rsidR="00E06631" w:rsidRDefault="00CE55C0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u w:val="single"/>
              </w:rPr>
            </w:pPr>
            <w:proofErr w:type="spellStart"/>
            <w:r>
              <w:rPr>
                <w:u w:val="single"/>
              </w:rPr>
              <w:t>Achievements</w:t>
            </w:r>
            <w:proofErr w:type="spellEnd"/>
          </w:p>
          <w:p w14:paraId="682D477B" w14:textId="77777777" w:rsidR="00CE55C0" w:rsidRDefault="00CE55C0" w:rsidP="000A44F2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jc w:val="both"/>
            </w:pPr>
            <w:r w:rsidRPr="00CE55C0">
              <w:t xml:space="preserve">Expedite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manufacture of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required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equipment</w:t>
            </w:r>
            <w:proofErr w:type="spellEnd"/>
            <w:r w:rsidRPr="00CE55C0">
              <w:t>.</w:t>
            </w:r>
          </w:p>
          <w:p w14:paraId="07439ED1" w14:textId="385B37BE" w:rsidR="00247143" w:rsidRPr="00CE55C0" w:rsidRDefault="00CE55C0" w:rsidP="00CE55C0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before="0" w:line="240" w:lineRule="auto"/>
              <w:rPr>
                <w:b/>
                <w:color w:val="002060"/>
                <w:lang w:bidi="es-ES"/>
              </w:rPr>
            </w:pPr>
            <w:proofErr w:type="spellStart"/>
            <w:r w:rsidRPr="00CE55C0">
              <w:t>Increased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efficiency</w:t>
            </w:r>
            <w:proofErr w:type="spellEnd"/>
            <w:r w:rsidRPr="00CE55C0">
              <w:t xml:space="preserve"> over </w:t>
            </w:r>
            <w:proofErr w:type="spellStart"/>
            <w:r w:rsidRPr="00CE55C0">
              <w:t>the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processes</w:t>
            </w:r>
            <w:proofErr w:type="spellEnd"/>
            <w:r w:rsidRPr="00CE55C0">
              <w:t xml:space="preserve"> </w:t>
            </w:r>
            <w:proofErr w:type="spellStart"/>
            <w:r w:rsidRPr="00CE55C0">
              <w:t>involved</w:t>
            </w:r>
            <w:proofErr w:type="spellEnd"/>
            <w:r w:rsidRPr="00CE55C0">
              <w:t xml:space="preserve"> in </w:t>
            </w:r>
            <w:proofErr w:type="spellStart"/>
            <w:r w:rsidRPr="00CE55C0">
              <w:t>product</w:t>
            </w:r>
            <w:proofErr w:type="spellEnd"/>
            <w:r w:rsidRPr="00CE55C0">
              <w:t xml:space="preserve"> development.</w:t>
            </w:r>
          </w:p>
          <w:p w14:paraId="1E7655E2" w14:textId="77777777" w:rsidR="00CE55C0" w:rsidRPr="00CE55C0" w:rsidRDefault="00CE55C0" w:rsidP="00CE55C0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b/>
                <w:color w:val="002060"/>
                <w:lang w:bidi="es-ES"/>
              </w:rPr>
            </w:pPr>
          </w:p>
          <w:p w14:paraId="2666D8C8" w14:textId="02B83A3D" w:rsidR="00DB1ADD" w:rsidRPr="00004B4D" w:rsidRDefault="00DB1ADD" w:rsidP="00DB1AD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2974B05" wp14:editId="1125DAE8">
                      <wp:simplePos x="0" y="0"/>
                      <wp:positionH relativeFrom="column">
                        <wp:posOffset>2249805</wp:posOffset>
                      </wp:positionH>
                      <wp:positionV relativeFrom="paragraph">
                        <wp:posOffset>97155</wp:posOffset>
                      </wp:positionV>
                      <wp:extent cx="2133600" cy="0"/>
                      <wp:effectExtent l="0" t="0" r="19050" b="19050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F778B8" id="Conector recto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15pt,7.65pt" to="345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" strokecolor="#002060" strokeweight="1.5pt">
                      <v:stroke joinstyle="miter"/>
                    </v:line>
                  </w:pict>
                </mc:Fallback>
              </mc:AlternateContent>
            </w:r>
            <w:r w:rsidR="00CE55C0">
              <w:rPr>
                <w:b/>
                <w:color w:val="002060"/>
                <w:lang w:bidi="es-ES"/>
              </w:rPr>
              <w:t>TECHNICAL COMPETENCES</w:t>
            </w:r>
          </w:p>
          <w:p w14:paraId="71B86EB6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C45EAC2" w14:textId="732DD37A" w:rsidR="00B758A6" w:rsidRPr="00A61D56" w:rsidRDefault="00A61D56" w:rsidP="00A61D56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A61D56">
              <w:rPr>
                <w:rFonts w:eastAsia="Times New Roman" w:cs="Georgia"/>
                <w:szCs w:val="22"/>
              </w:rPr>
              <w:t xml:space="preserve">Basic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management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of office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tools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>.</w:t>
            </w:r>
          </w:p>
          <w:p w14:paraId="4016EED9" w14:textId="77777777" w:rsidR="00A61D56" w:rsidRPr="00B758A6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303E5912" w14:textId="194BE45A" w:rsidR="00B758A6" w:rsidRPr="00B758A6" w:rsidRDefault="00B758A6" w:rsidP="00DB1ADD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  <w:r w:rsidRPr="00B758A6">
              <w:rPr>
                <w:rFonts w:asciiTheme="minorHAnsi" w:eastAsia="Times New Roman" w:hAnsiTheme="minorHAnsi" w:cs="Arial"/>
                <w:szCs w:val="22"/>
              </w:rPr>
              <w:t>HTML</w:t>
            </w:r>
            <w:r w:rsidRPr="00B758A6">
              <w:rPr>
                <w:rFonts w:ascii="Arial" w:eastAsia="Times New Roman" w:hAnsi="Arial" w:cs="Arial"/>
                <w:szCs w:val="22"/>
              </w:rPr>
              <w:t>5</w:t>
            </w:r>
            <w:r>
              <w:rPr>
                <w:rFonts w:asciiTheme="minorHAnsi" w:eastAsia="Times New Roman" w:hAnsiTheme="minorHAnsi" w:cs="Arial"/>
                <w:szCs w:val="22"/>
              </w:rPr>
              <w:t>, CSS</w:t>
            </w:r>
            <w:r w:rsidRPr="00B758A6">
              <w:rPr>
                <w:rFonts w:ascii="Arial" w:eastAsia="Times New Roman" w:hAnsi="Arial" w:cs="Arial"/>
                <w:szCs w:val="22"/>
              </w:rPr>
              <w:t>3</w:t>
            </w:r>
            <w:r>
              <w:rPr>
                <w:rFonts w:asciiTheme="minorHAnsi" w:eastAsia="Times New Roman" w:hAnsiTheme="minorHAnsi" w:cs="Arial"/>
                <w:szCs w:val="22"/>
              </w:rPr>
              <w:t xml:space="preserve">, </w:t>
            </w:r>
            <w:proofErr w:type="spellStart"/>
            <w:r>
              <w:rPr>
                <w:rFonts w:asciiTheme="minorHAnsi" w:eastAsia="Times New Roman" w:hAnsiTheme="minorHAnsi" w:cs="Arial"/>
                <w:szCs w:val="22"/>
              </w:rPr>
              <w:t>Javascript</w:t>
            </w:r>
            <w:proofErr w:type="spellEnd"/>
            <w:r>
              <w:rPr>
                <w:rFonts w:asciiTheme="minorHAnsi" w:eastAsia="Times New Roman" w:hAnsiTheme="minorHAnsi" w:cs="Arial"/>
                <w:szCs w:val="22"/>
              </w:rPr>
              <w:t xml:space="preserve">, Bootstrap5, jQuery, </w:t>
            </w:r>
            <w:r w:rsidRPr="00B758A6">
              <w:rPr>
                <w:rFonts w:asciiTheme="minorHAnsi" w:eastAsia="Times New Roman" w:hAnsiTheme="minorHAnsi" w:cs="Arial"/>
                <w:szCs w:val="22"/>
              </w:rPr>
              <w:t>Adobe</w:t>
            </w:r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Illustrator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, WordPress, Visual Studio </w:t>
            </w:r>
            <w:proofErr w:type="spellStart"/>
            <w:r>
              <w:rPr>
                <w:rFonts w:eastAsia="Times New Roman" w:cs="Georgia"/>
                <w:szCs w:val="22"/>
              </w:rPr>
              <w:t>Code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r w:rsidR="00A61D56">
              <w:rPr>
                <w:rFonts w:eastAsia="Times New Roman" w:cs="Georgia"/>
                <w:szCs w:val="22"/>
              </w:rPr>
              <w:t xml:space="preserve">and </w:t>
            </w:r>
            <w:proofErr w:type="spellStart"/>
            <w:r>
              <w:rPr>
                <w:rFonts w:eastAsia="Times New Roman" w:cs="Georgia"/>
                <w:szCs w:val="22"/>
              </w:rPr>
              <w:t>Atom</w:t>
            </w:r>
            <w:proofErr w:type="spellEnd"/>
            <w:r>
              <w:rPr>
                <w:rFonts w:eastAsia="Times New Roman" w:cs="Georgia"/>
                <w:szCs w:val="22"/>
              </w:rPr>
              <w:t>.</w:t>
            </w:r>
          </w:p>
          <w:p w14:paraId="138A8A15" w14:textId="77777777" w:rsidR="00B758A6" w:rsidRPr="00C7353A" w:rsidRDefault="00B758A6" w:rsidP="00C7353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50B38E0C" w14:textId="5C6C8F59" w:rsidR="00DB1ADD" w:rsidRDefault="00A61D56" w:rsidP="00A61D56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A61D56">
              <w:rPr>
                <w:rFonts w:eastAsia="Times New Roman" w:cs="Georgia"/>
                <w:szCs w:val="22"/>
              </w:rPr>
              <w:t xml:space="preserve">Softwares and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electronic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simulators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used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in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projects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such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as: Proteus, Arduino,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Livewire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, Matlab, TIA Portal, Factory I / O,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Autocad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, Cisco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Packet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A61D56">
              <w:rPr>
                <w:rFonts w:eastAsia="Times New Roman" w:cs="Georgia"/>
                <w:szCs w:val="22"/>
              </w:rPr>
              <w:t>Tracer</w:t>
            </w:r>
            <w:proofErr w:type="spellEnd"/>
            <w:r w:rsidRPr="00A61D56">
              <w:rPr>
                <w:rFonts w:eastAsia="Times New Roman" w:cs="Georgia"/>
                <w:szCs w:val="22"/>
              </w:rPr>
              <w:t>.</w:t>
            </w:r>
          </w:p>
          <w:p w14:paraId="43432A15" w14:textId="77777777" w:rsidR="00C7353A" w:rsidRPr="00C7353A" w:rsidRDefault="00C7353A" w:rsidP="00C7353A">
            <w:pPr>
              <w:pStyle w:val="Prrafodelista"/>
              <w:rPr>
                <w:rFonts w:eastAsia="Times New Roman" w:cs="Georgia"/>
                <w:szCs w:val="22"/>
              </w:rPr>
            </w:pPr>
          </w:p>
          <w:p w14:paraId="4BC442CA" w14:textId="77777777" w:rsidR="00C7353A" w:rsidRDefault="00C7353A" w:rsidP="00C7353A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6581BBB8" w14:textId="77777777" w:rsidR="00A61D56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55F1E2DE" w14:textId="6031B8C0" w:rsidR="00087E81" w:rsidRPr="00004B4D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color w:val="002060"/>
                <w:lang w:bidi="es-ES"/>
              </w:rPr>
            </w:pPr>
            <w:r w:rsidRPr="00004B4D">
              <w:rPr>
                <w:b/>
                <w:noProof/>
                <w:color w:val="002060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FAE87EB" wp14:editId="18D382E2">
                      <wp:simplePos x="0" y="0"/>
                      <wp:positionH relativeFrom="column">
                        <wp:posOffset>1741170</wp:posOffset>
                      </wp:positionH>
                      <wp:positionV relativeFrom="paragraph">
                        <wp:posOffset>79375</wp:posOffset>
                      </wp:positionV>
                      <wp:extent cx="2638425" cy="0"/>
                      <wp:effectExtent l="0" t="0" r="0" b="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842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7C0EFF" id="Conector recto 1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1pt,6.25pt" to="344.8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" strokecolor="#002060" strokeweight="1.5pt">
                      <v:stroke joinstyle="miter"/>
                    </v:line>
                  </w:pict>
                </mc:Fallback>
              </mc:AlternateContent>
            </w:r>
            <w:r w:rsidR="00A61D56">
              <w:rPr>
                <w:b/>
                <w:color w:val="002060"/>
                <w:lang w:bidi="es-ES"/>
              </w:rPr>
              <w:t>WORK REFERENCES</w:t>
            </w:r>
          </w:p>
          <w:p w14:paraId="3B99357E" w14:textId="77777777" w:rsidR="00087E81" w:rsidRPr="00CD3DCF" w:rsidRDefault="00087E81" w:rsidP="00087E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7FA5EA40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Jaime Zambrano Torres</w:t>
            </w:r>
          </w:p>
          <w:p w14:paraId="1B18A465" w14:textId="0602D5CB" w:rsidR="00087E81" w:rsidRPr="00CD3DCF" w:rsidRDefault="00A61D56" w:rsidP="00A61D56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Immediate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superior</w:t>
            </w:r>
            <w:r w:rsidR="00087E81">
              <w:rPr>
                <w:rFonts w:eastAsia="Times New Roman" w:cs="Georgia"/>
                <w:szCs w:val="22"/>
              </w:rPr>
              <w:t xml:space="preserve"> - J&amp;J Consultores.</w:t>
            </w:r>
          </w:p>
          <w:p w14:paraId="1B677602" w14:textId="1D8FEA7D" w:rsidR="00087E81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ascii="Arial" w:eastAsia="Times New Roman" w:hAnsi="Arial" w:cs="Arial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Phone</w:t>
            </w:r>
            <w:proofErr w:type="spellEnd"/>
            <w:r w:rsid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number</w:t>
            </w:r>
            <w:proofErr w:type="spellEnd"/>
            <w:r w:rsidRPr="00CD3DCF">
              <w:rPr>
                <w:rFonts w:eastAsia="Times New Roman" w:cs="Georgia"/>
                <w:szCs w:val="22"/>
              </w:rPr>
              <w:t xml:space="preserve">: </w:t>
            </w:r>
            <w:r w:rsidRPr="00357A13">
              <w:rPr>
                <w:rFonts w:ascii="Arial" w:eastAsia="Times New Roman" w:hAnsi="Arial" w:cs="Arial"/>
                <w:szCs w:val="22"/>
              </w:rPr>
              <w:t>6093050-3163545341</w:t>
            </w:r>
          </w:p>
          <w:p w14:paraId="6B26F0DB" w14:textId="77777777" w:rsidR="00087E81" w:rsidRPr="00AA60F8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ind w:left="795"/>
              <w:rPr>
                <w:rFonts w:eastAsia="Times New Roman" w:cs="Georgia"/>
                <w:szCs w:val="22"/>
              </w:rPr>
            </w:pPr>
          </w:p>
          <w:p w14:paraId="4FF3025C" w14:textId="77777777" w:rsidR="00087E81" w:rsidRPr="00CD3DCF" w:rsidRDefault="00087E81" w:rsidP="00087E81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 w:rsidRPr="00CD3DCF">
              <w:rPr>
                <w:rFonts w:eastAsia="Times New Roman" w:cs="Georgia"/>
                <w:szCs w:val="22"/>
              </w:rPr>
              <w:t>Ing. Yuri Alexander Pérez Prada</w:t>
            </w:r>
          </w:p>
          <w:p w14:paraId="38AE668E" w14:textId="65DD54DC" w:rsidR="00087E81" w:rsidRPr="00CD3DCF" w:rsidRDefault="00087E81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r>
              <w:rPr>
                <w:rFonts w:eastAsia="Times New Roman" w:cs="Georgia"/>
                <w:szCs w:val="22"/>
              </w:rPr>
              <w:t xml:space="preserve"> </w:t>
            </w:r>
            <w:r w:rsidR="00A61D56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="00A61D56">
              <w:rPr>
                <w:rFonts w:eastAsia="Times New Roman" w:cs="Georgia"/>
                <w:szCs w:val="22"/>
              </w:rPr>
              <w:t>Immediate</w:t>
            </w:r>
            <w:proofErr w:type="spellEnd"/>
            <w:r w:rsidR="00A61D56">
              <w:rPr>
                <w:rFonts w:eastAsia="Times New Roman" w:cs="Georgia"/>
                <w:szCs w:val="22"/>
              </w:rPr>
              <w:t xml:space="preserve"> superior of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Vacusonic</w:t>
            </w:r>
            <w:proofErr w:type="spellEnd"/>
            <w:r w:rsidRPr="00CD3DCF"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 w:rsidRPr="00CD3DCF">
              <w:rPr>
                <w:rFonts w:eastAsia="Times New Roman" w:cs="Georgia"/>
                <w:szCs w:val="22"/>
              </w:rPr>
              <w:t>Biotech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Ltda.</w:t>
            </w:r>
          </w:p>
          <w:p w14:paraId="15A114FA" w14:textId="6B09FADF" w:rsidR="00087E81" w:rsidRPr="000A44F2" w:rsidRDefault="00A61D56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  <w:proofErr w:type="spellStart"/>
            <w:r>
              <w:rPr>
                <w:rFonts w:eastAsia="Times New Roman" w:cs="Georgia"/>
                <w:szCs w:val="22"/>
              </w:rPr>
              <w:t>Phone</w:t>
            </w:r>
            <w:proofErr w:type="spellEnd"/>
            <w:r>
              <w:rPr>
                <w:rFonts w:eastAsia="Times New Roman" w:cs="Georgia"/>
                <w:szCs w:val="22"/>
              </w:rPr>
              <w:t xml:space="preserve"> </w:t>
            </w:r>
            <w:proofErr w:type="spellStart"/>
            <w:r>
              <w:rPr>
                <w:rFonts w:eastAsia="Times New Roman" w:cs="Georgia"/>
                <w:szCs w:val="22"/>
              </w:rPr>
              <w:t>number</w:t>
            </w:r>
            <w:proofErr w:type="spellEnd"/>
            <w:r w:rsidR="00087E81" w:rsidRPr="00CD3DCF">
              <w:rPr>
                <w:rFonts w:eastAsia="Times New Roman" w:cs="Georgia"/>
                <w:szCs w:val="22"/>
              </w:rPr>
              <w:t xml:space="preserve">: </w:t>
            </w:r>
            <w:r w:rsidR="00087E81" w:rsidRPr="00357A13">
              <w:rPr>
                <w:rFonts w:ascii="Arial" w:eastAsia="Times New Roman" w:hAnsi="Arial" w:cs="Arial"/>
                <w:szCs w:val="22"/>
              </w:rPr>
              <w:t>6714945</w:t>
            </w:r>
            <w:r w:rsidR="00087E81">
              <w:rPr>
                <w:rFonts w:ascii="Arial" w:eastAsia="Times New Roman" w:hAnsi="Arial" w:cs="Arial"/>
                <w:szCs w:val="22"/>
              </w:rPr>
              <w:t xml:space="preserve"> - 6578002 </w:t>
            </w:r>
          </w:p>
          <w:p w14:paraId="135D32D6" w14:textId="526A036D" w:rsidR="00DB1ADD" w:rsidRDefault="00DB1ADD" w:rsidP="00DB1ADD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  <w:p w14:paraId="070AA3C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F356905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578C43DF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F993E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7892A49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14C21B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2633C4F3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3AFB3004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7E487657" w14:textId="77777777" w:rsid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  <w:p w14:paraId="1FA3362A" w14:textId="516DD9C7" w:rsidR="003B29AD" w:rsidRPr="003B29AD" w:rsidRDefault="003B29AD" w:rsidP="003B29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b/>
                <w:color w:val="002060"/>
                <w:lang w:bidi="es-ES"/>
              </w:rPr>
            </w:pPr>
          </w:p>
        </w:tc>
      </w:tr>
      <w:tr w:rsidR="00E44253" w:rsidRPr="00565BF6" w14:paraId="704C6374" w14:textId="77777777" w:rsidTr="0013190E">
        <w:trPr>
          <w:trHeight w:val="2735"/>
        </w:trPr>
        <w:tc>
          <w:tcPr>
            <w:tcW w:w="2998" w:type="dxa"/>
            <w:gridSpan w:val="2"/>
            <w:vMerge/>
          </w:tcPr>
          <w:p w14:paraId="0D831062" w14:textId="77777777" w:rsidR="00E44253" w:rsidRPr="00565BF6" w:rsidRDefault="00E44253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50" w:type="dxa"/>
          </w:tcPr>
          <w:p w14:paraId="78184249" w14:textId="77777777" w:rsidR="00E44253" w:rsidRPr="00565BF6" w:rsidRDefault="00E44253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7486" w:type="dxa"/>
            <w:gridSpan w:val="4"/>
          </w:tcPr>
          <w:p w14:paraId="55B3DDAF" w14:textId="77777777" w:rsidR="00E44253" w:rsidRPr="00004B4D" w:rsidRDefault="00E44253" w:rsidP="00B52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both"/>
              <w:rPr>
                <w:b/>
                <w:noProof/>
                <w:color w:val="002060"/>
                <w:lang w:val="es-CO" w:eastAsia="es-CO"/>
              </w:rPr>
            </w:pPr>
          </w:p>
        </w:tc>
      </w:tr>
      <w:tr w:rsidR="00F079F2" w:rsidRPr="00565BF6" w14:paraId="16F8ED29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65646BD5" w14:textId="77777777" w:rsidR="00F079F2" w:rsidRPr="00565BF6" w:rsidRDefault="00F079F2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889C902" w14:textId="77777777" w:rsidR="00F079F2" w:rsidRPr="00565BF6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38F12A84" w14:textId="77777777" w:rsidR="00F079F2" w:rsidRPr="007B4162" w:rsidRDefault="00F079F2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</w:tr>
      <w:tr w:rsidR="0099667E" w:rsidRPr="00565BF6" w14:paraId="58D128A2" w14:textId="77777777" w:rsidTr="0013190E">
        <w:trPr>
          <w:gridAfter w:val="2"/>
          <w:wAfter w:w="460" w:type="dxa"/>
          <w:trHeight w:val="189"/>
        </w:trPr>
        <w:tc>
          <w:tcPr>
            <w:tcW w:w="2998" w:type="dxa"/>
            <w:gridSpan w:val="2"/>
            <w:vMerge/>
          </w:tcPr>
          <w:p w14:paraId="3DC886D8" w14:textId="77777777" w:rsidR="0099667E" w:rsidRPr="00565BF6" w:rsidRDefault="0099667E" w:rsidP="009966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5" w:type="dxa"/>
            <w:gridSpan w:val="2"/>
          </w:tcPr>
          <w:p w14:paraId="50E9D4EC" w14:textId="77777777" w:rsidR="0099667E" w:rsidRPr="00565BF6" w:rsidRDefault="0099667E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16"/>
                <w:szCs w:val="22"/>
              </w:rPr>
            </w:pPr>
          </w:p>
        </w:tc>
        <w:tc>
          <w:tcPr>
            <w:tcW w:w="6921" w:type="dxa"/>
          </w:tcPr>
          <w:p w14:paraId="5164C20D" w14:textId="77777777" w:rsidR="00D43458" w:rsidRDefault="00D43458" w:rsidP="009966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b/>
                <w:szCs w:val="22"/>
              </w:rPr>
            </w:pPr>
          </w:p>
          <w:p w14:paraId="15221D77" w14:textId="77777777" w:rsidR="00D43458" w:rsidRPr="00D43458" w:rsidRDefault="00D43458" w:rsidP="00087E81">
            <w:pPr>
              <w:pStyle w:val="Prrafodelista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Cs w:val="22"/>
              </w:rPr>
            </w:pPr>
          </w:p>
        </w:tc>
      </w:tr>
    </w:tbl>
    <w:p w14:paraId="31B2035E" w14:textId="77777777" w:rsidR="00CE6104" w:rsidRPr="00C64869" w:rsidRDefault="00CE6104" w:rsidP="00C64869">
      <w:pPr>
        <w:tabs>
          <w:tab w:val="left" w:pos="3210"/>
        </w:tabs>
      </w:pPr>
    </w:p>
    <w:sectPr w:rsidR="00CE6104" w:rsidRPr="00C64869" w:rsidSect="001673A3">
      <w:headerReference w:type="default" r:id="rId18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75A45" w14:textId="77777777" w:rsidR="005379F1" w:rsidRDefault="005379F1" w:rsidP="0085363C">
      <w:pPr>
        <w:spacing w:before="0" w:line="240" w:lineRule="auto"/>
      </w:pPr>
      <w:r>
        <w:separator/>
      </w:r>
    </w:p>
  </w:endnote>
  <w:endnote w:type="continuationSeparator" w:id="0">
    <w:p w14:paraId="7BB0F756" w14:textId="77777777" w:rsidR="005379F1" w:rsidRDefault="005379F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E4FAAF3-4AF0-429C-B09E-D11669C0E3E5}"/>
    <w:embedBold r:id="rId2" w:fontKey="{B78DC860-FFF2-479C-84AF-24009CC0951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E7A39F0-80F1-4F75-9232-09B9F09A9D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AB3A180-C38B-4540-9B99-CCE967468875}"/>
    <w:embedBold r:id="rId5" w:fontKey="{3DDAC738-8EBA-4CCD-A183-315910644F7A}"/>
    <w:embedItalic r:id="rId6" w:fontKey="{C7D7D306-7E66-4D60-A33F-B18181619F1E}"/>
    <w:embedBoldItalic r:id="rId7" w:fontKey="{4252E3B3-FAB4-4773-BF7B-4D31DA9843A6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55722455-DDEB-4B58-9596-C5DFE540A616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2CE066AE-511C-4199-9979-591C7BB159D9}"/>
    <w:embedBold r:id="rId10" w:fontKey="{C4EE4751-3C39-4A50-A8C7-18C68E098B69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C3B85B33-D8BF-4B37-B205-AF1680C3D5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D09D9" w14:textId="77777777" w:rsidR="005379F1" w:rsidRDefault="005379F1" w:rsidP="0085363C">
      <w:pPr>
        <w:spacing w:before="0" w:line="240" w:lineRule="auto"/>
      </w:pPr>
      <w:r>
        <w:separator/>
      </w:r>
    </w:p>
  </w:footnote>
  <w:footnote w:type="continuationSeparator" w:id="0">
    <w:p w14:paraId="362BD061" w14:textId="77777777" w:rsidR="005379F1" w:rsidRDefault="005379F1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3894C" w14:textId="77777777" w:rsidR="0085363C" w:rsidRPr="00B40BCD" w:rsidRDefault="0085363C">
    <w:pPr>
      <w:pStyle w:val="Encabezado"/>
      <w:rPr>
        <w:lang w:val="es-ES_tradnl"/>
      </w:rPr>
    </w:pPr>
    <w:r w:rsidRPr="00B40BCD">
      <w:rPr>
        <w:lang w:val="es-CO" w:eastAsia="es-CO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CA02602" wp14:editId="16DEED9A">
              <wp:simplePos x="0" y="0"/>
              <wp:positionH relativeFrom="page">
                <wp:align>left</wp:align>
              </wp:positionH>
              <wp:positionV relativeFrom="page">
                <wp:posOffset>-523875</wp:posOffset>
              </wp:positionV>
              <wp:extent cx="2286000" cy="9491980"/>
              <wp:effectExtent l="0" t="0" r="0" b="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0" cy="9491980"/>
                        <a:chOff x="0" y="0"/>
                        <a:chExt cx="2386263" cy="9491980"/>
                      </a:xfrm>
                    </wpg:grpSpPr>
                    <wps:wsp>
                      <wps:cNvPr id="33" name="Forma libre 3" descr="Cuadro de énfasis de encabezado"/>
                      <wps:cNvSpPr>
                        <a:spLocks/>
                      </wps:cNvSpPr>
                      <wps:spPr bwMode="auto">
                        <a:xfrm>
                          <a:off x="520185" y="0"/>
                          <a:ext cx="966985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orma libre 7" descr="Cuadro de énfasis de panel lateral"/>
                      <wps:cNvSpPr>
                        <a:spLocks/>
                      </wps:cNvSpPr>
                      <wps:spPr bwMode="auto">
                        <a:xfrm>
                          <a:off x="0" y="2333625"/>
                          <a:ext cx="2386263" cy="7158355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6972EA" id="Grupo 2" o:spid="_x0000_s1026" style="position:absolute;margin-left:0;margin-top:-41.25pt;width:180pt;height:747.4pt;z-index:-251656192;mso-position-horizontal:left;mso-position-horizontal-relative:page;mso-position-vertical-relative:page" coordsize="23862,94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">
              <v:shape id="Forma libre 3" o:spid="_x0000_s1027" alt="Cuadro de énfasis de encabezado" style="position:absolute;left:5201;width:9670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6D+MMA&#10;AADbAAAADwAAAGRycy9kb3ducmV2LnhtbESPQYvCMBSE7wv+h/AEL4umWlikGkUEUS8rVsHro3k2&#10;xealNNHWf79ZWNjjMDPfMMt1b2vxotZXjhVMJwkI4sLpiksF18tuPAfhA7LG2jEpeJOH9WrwscRM&#10;u47P9MpDKSKEfYYKTAhNJqUvDFn0E9cQR+/uWoshyraUusUuwm0tZ0nyJS1WHBcMNrQ1VDzyp1VQ&#10;mNnmlH8eu9PzZrZnnu+/5TRVajTsNwsQgfrwH/5rH7SCNIXfL/EH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6D+MMAAADbAAAADwAAAAAAAAAAAAAAAACYAgAAZHJzL2Rv&#10;d25yZXYueG1sUEsFBgAAAAAEAAQA9QAAAIgDAAAAAA==&#10;" path="m,2757r1505,l1505,,,,,2757xe" fillcolor="#002060" stroked="f">
                <v:path arrowok="t" o:connecttype="custom" o:connectlocs="0,1755648;966343,1755648;966343,0;0,0;0,1755648" o:connectangles="0,0,0,0,0"/>
              </v:shape>
              <v:shape id="Forma libre 7" o:spid="_x0000_s1028" alt="Cuadro de énfasis de panel lateral" style="position:absolute;top:23336;width:23862;height:71583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o9cIA&#10;AADbAAAADwAAAGRycy9kb3ducmV2LnhtbERPTWvCQBC9C/0PyxR6001zaEt0lRqoiPSiUexxmp1u&#10;gtnZmN1o+u+7QsHbPN7nzBaDbcSFOl87VvA8SUAQl07XbBTsi4/xGwgfkDU2jknBL3lYzB9GM8y0&#10;u/KWLrtgRAxhn6GCKoQ2k9KXFVn0E9cSR+7HdRZDhJ2RusNrDLeNTJPkRVqsOTZU2FJeUXna9VbB&#10;8vi1RtkXxebb5fnKmM0h/Twr9fQ4vE9BBBrCXfzvXus4/xVuv8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46j1wgAAANsAAAAPAAAAAAAAAAAAAAAAAJgCAABkcnMvZG93&#10;bnJldi54bWxQSwUGAAAAAAQABAD1AAAAhwMAAAAA&#10;" path="m,11388r4076,l4076,,,,,11388xe" fillcolor="#002060" stroked="f">
                <v:path arrowok="t" o:connecttype="custom" o:connectlocs="0,7157726;2385678,7157726;2385678,0;0,0;0,715772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50CD7B0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249FE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FCC22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AB86AA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274FE2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70AF17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4793F5A"/>
    <w:multiLevelType w:val="hybridMultilevel"/>
    <w:tmpl w:val="665668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637D5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0B9B6215"/>
    <w:multiLevelType w:val="hybridMultilevel"/>
    <w:tmpl w:val="1A962F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37079"/>
    <w:multiLevelType w:val="hybridMultilevel"/>
    <w:tmpl w:val="48101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0C5254"/>
    <w:multiLevelType w:val="hybridMultilevel"/>
    <w:tmpl w:val="2A208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AD7"/>
    <w:multiLevelType w:val="hybridMultilevel"/>
    <w:tmpl w:val="DD9C2F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1DE16CC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396C63"/>
    <w:multiLevelType w:val="hybridMultilevel"/>
    <w:tmpl w:val="C3866F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F644BAA"/>
    <w:multiLevelType w:val="hybridMultilevel"/>
    <w:tmpl w:val="F350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F5E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6393A"/>
    <w:multiLevelType w:val="hybridMultilevel"/>
    <w:tmpl w:val="3E0263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2883"/>
    <w:multiLevelType w:val="hybridMultilevel"/>
    <w:tmpl w:val="2D2EB6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7C662E7"/>
    <w:multiLevelType w:val="hybridMultilevel"/>
    <w:tmpl w:val="86C01682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684910FA"/>
    <w:multiLevelType w:val="hybridMultilevel"/>
    <w:tmpl w:val="03AE75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D618D"/>
    <w:multiLevelType w:val="hybridMultilevel"/>
    <w:tmpl w:val="03ECD47E"/>
    <w:lvl w:ilvl="0" w:tplc="C23E6B3A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B50187D"/>
    <w:multiLevelType w:val="hybridMultilevel"/>
    <w:tmpl w:val="561870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4" w15:restartNumberingAfterBreak="0">
    <w:nsid w:val="7DAE4DAB"/>
    <w:multiLevelType w:val="hybridMultilevel"/>
    <w:tmpl w:val="D46CB7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3"/>
  </w:num>
  <w:num w:numId="3">
    <w:abstractNumId w:val="32"/>
  </w:num>
  <w:num w:numId="4">
    <w:abstractNumId w:val="28"/>
  </w:num>
  <w:num w:numId="5">
    <w:abstractNumId w:val="29"/>
  </w:num>
  <w:num w:numId="6">
    <w:abstractNumId w:val="41"/>
  </w:num>
  <w:num w:numId="7">
    <w:abstractNumId w:val="22"/>
  </w:num>
  <w:num w:numId="8">
    <w:abstractNumId w:val="26"/>
  </w:num>
  <w:num w:numId="9">
    <w:abstractNumId w:val="38"/>
  </w:num>
  <w:num w:numId="10">
    <w:abstractNumId w:val="13"/>
  </w:num>
  <w:num w:numId="11">
    <w:abstractNumId w:val="19"/>
  </w:num>
  <w:num w:numId="12">
    <w:abstractNumId w:val="7"/>
  </w:num>
  <w:num w:numId="13">
    <w:abstractNumId w:val="15"/>
  </w:num>
  <w:num w:numId="14">
    <w:abstractNumId w:val="25"/>
  </w:num>
  <w:num w:numId="15">
    <w:abstractNumId w:val="24"/>
  </w:num>
  <w:num w:numId="16">
    <w:abstractNumId w:val="34"/>
  </w:num>
  <w:num w:numId="17">
    <w:abstractNumId w:val="16"/>
  </w:num>
  <w:num w:numId="18">
    <w:abstractNumId w:val="43"/>
  </w:num>
  <w:num w:numId="19">
    <w:abstractNumId w:val="40"/>
  </w:num>
  <w:num w:numId="20">
    <w:abstractNumId w:val="30"/>
  </w:num>
  <w:num w:numId="21">
    <w:abstractNumId w:val="42"/>
  </w:num>
  <w:num w:numId="22">
    <w:abstractNumId w:val="17"/>
  </w:num>
  <w:num w:numId="23">
    <w:abstractNumId w:val="14"/>
  </w:num>
  <w:num w:numId="24">
    <w:abstractNumId w:val="8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3"/>
  </w:num>
  <w:num w:numId="31">
    <w:abstractNumId w:val="21"/>
  </w:num>
  <w:num w:numId="32">
    <w:abstractNumId w:val="12"/>
  </w:num>
  <w:num w:numId="33">
    <w:abstractNumId w:val="9"/>
  </w:num>
  <w:num w:numId="34">
    <w:abstractNumId w:val="44"/>
  </w:num>
  <w:num w:numId="35">
    <w:abstractNumId w:val="11"/>
  </w:num>
  <w:num w:numId="36">
    <w:abstractNumId w:val="18"/>
  </w:num>
  <w:num w:numId="37">
    <w:abstractNumId w:val="39"/>
  </w:num>
  <w:num w:numId="38">
    <w:abstractNumId w:val="6"/>
  </w:num>
  <w:num w:numId="39">
    <w:abstractNumId w:val="36"/>
  </w:num>
  <w:num w:numId="40">
    <w:abstractNumId w:val="20"/>
  </w:num>
  <w:num w:numId="41">
    <w:abstractNumId w:val="35"/>
  </w:num>
  <w:num w:numId="42">
    <w:abstractNumId w:val="33"/>
  </w:num>
  <w:num w:numId="43">
    <w:abstractNumId w:val="10"/>
  </w:num>
  <w:num w:numId="44">
    <w:abstractNumId w:val="31"/>
  </w:num>
  <w:num w:numId="45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29"/>
    <w:rsid w:val="00004B4D"/>
    <w:rsid w:val="00030DBC"/>
    <w:rsid w:val="00052382"/>
    <w:rsid w:val="0005290D"/>
    <w:rsid w:val="0006568A"/>
    <w:rsid w:val="00076F0F"/>
    <w:rsid w:val="00084253"/>
    <w:rsid w:val="00087E81"/>
    <w:rsid w:val="000A44F2"/>
    <w:rsid w:val="000D1F49"/>
    <w:rsid w:val="000E0311"/>
    <w:rsid w:val="000E5BAA"/>
    <w:rsid w:val="000E7752"/>
    <w:rsid w:val="000F2068"/>
    <w:rsid w:val="00101330"/>
    <w:rsid w:val="00131446"/>
    <w:rsid w:val="0013190E"/>
    <w:rsid w:val="001452C6"/>
    <w:rsid w:val="001673A3"/>
    <w:rsid w:val="001727CA"/>
    <w:rsid w:val="00187D40"/>
    <w:rsid w:val="001E2CA0"/>
    <w:rsid w:val="001E7F77"/>
    <w:rsid w:val="00217A94"/>
    <w:rsid w:val="00226C7F"/>
    <w:rsid w:val="00247143"/>
    <w:rsid w:val="0026729B"/>
    <w:rsid w:val="002809C1"/>
    <w:rsid w:val="00293B8C"/>
    <w:rsid w:val="002C56E6"/>
    <w:rsid w:val="002E33AE"/>
    <w:rsid w:val="00303714"/>
    <w:rsid w:val="00357A13"/>
    <w:rsid w:val="00361691"/>
    <w:rsid w:val="00361E11"/>
    <w:rsid w:val="00376B65"/>
    <w:rsid w:val="00384F91"/>
    <w:rsid w:val="0039390A"/>
    <w:rsid w:val="003B2019"/>
    <w:rsid w:val="003B29AD"/>
    <w:rsid w:val="003C0DC9"/>
    <w:rsid w:val="003D0DFE"/>
    <w:rsid w:val="003F0847"/>
    <w:rsid w:val="0040090B"/>
    <w:rsid w:val="00406C8F"/>
    <w:rsid w:val="00411325"/>
    <w:rsid w:val="004269EB"/>
    <w:rsid w:val="00430651"/>
    <w:rsid w:val="004418BB"/>
    <w:rsid w:val="004478FE"/>
    <w:rsid w:val="00455B01"/>
    <w:rsid w:val="0046302A"/>
    <w:rsid w:val="00471659"/>
    <w:rsid w:val="00487D2D"/>
    <w:rsid w:val="004D5D62"/>
    <w:rsid w:val="005043FE"/>
    <w:rsid w:val="005112D0"/>
    <w:rsid w:val="00520364"/>
    <w:rsid w:val="005379F1"/>
    <w:rsid w:val="00565BF6"/>
    <w:rsid w:val="00575C0B"/>
    <w:rsid w:val="00577E06"/>
    <w:rsid w:val="00591899"/>
    <w:rsid w:val="005A3BF7"/>
    <w:rsid w:val="005D6B52"/>
    <w:rsid w:val="005F0033"/>
    <w:rsid w:val="005F2035"/>
    <w:rsid w:val="005F7990"/>
    <w:rsid w:val="00616823"/>
    <w:rsid w:val="006247B3"/>
    <w:rsid w:val="00632608"/>
    <w:rsid w:val="0063739C"/>
    <w:rsid w:val="0064068F"/>
    <w:rsid w:val="006D0E7D"/>
    <w:rsid w:val="00710379"/>
    <w:rsid w:val="00720A13"/>
    <w:rsid w:val="007218D1"/>
    <w:rsid w:val="007520D7"/>
    <w:rsid w:val="00755057"/>
    <w:rsid w:val="00756E29"/>
    <w:rsid w:val="00765AB9"/>
    <w:rsid w:val="00770F25"/>
    <w:rsid w:val="00796E89"/>
    <w:rsid w:val="007A35A8"/>
    <w:rsid w:val="007B0A85"/>
    <w:rsid w:val="007B4162"/>
    <w:rsid w:val="007C6A52"/>
    <w:rsid w:val="007F064E"/>
    <w:rsid w:val="008076FB"/>
    <w:rsid w:val="0082043E"/>
    <w:rsid w:val="0085363C"/>
    <w:rsid w:val="008954EF"/>
    <w:rsid w:val="008D37F6"/>
    <w:rsid w:val="008E203A"/>
    <w:rsid w:val="00905090"/>
    <w:rsid w:val="0091229C"/>
    <w:rsid w:val="00921BC3"/>
    <w:rsid w:val="00940E73"/>
    <w:rsid w:val="009475DB"/>
    <w:rsid w:val="00973006"/>
    <w:rsid w:val="00973E8A"/>
    <w:rsid w:val="0098597D"/>
    <w:rsid w:val="0099667E"/>
    <w:rsid w:val="009A3384"/>
    <w:rsid w:val="009A73D8"/>
    <w:rsid w:val="009F619A"/>
    <w:rsid w:val="009F6DDE"/>
    <w:rsid w:val="00A07ABD"/>
    <w:rsid w:val="00A2266E"/>
    <w:rsid w:val="00A370A8"/>
    <w:rsid w:val="00A61D56"/>
    <w:rsid w:val="00A80EA3"/>
    <w:rsid w:val="00A954E5"/>
    <w:rsid w:val="00AA313F"/>
    <w:rsid w:val="00AA60F8"/>
    <w:rsid w:val="00AF056A"/>
    <w:rsid w:val="00B06C45"/>
    <w:rsid w:val="00B33CCC"/>
    <w:rsid w:val="00B40BCD"/>
    <w:rsid w:val="00B52438"/>
    <w:rsid w:val="00B62AB7"/>
    <w:rsid w:val="00B758A6"/>
    <w:rsid w:val="00B77C67"/>
    <w:rsid w:val="00B823C7"/>
    <w:rsid w:val="00B9283C"/>
    <w:rsid w:val="00BD4753"/>
    <w:rsid w:val="00BD5CB1"/>
    <w:rsid w:val="00BE3F81"/>
    <w:rsid w:val="00BE62EE"/>
    <w:rsid w:val="00C003BA"/>
    <w:rsid w:val="00C01AB2"/>
    <w:rsid w:val="00C4481A"/>
    <w:rsid w:val="00C46878"/>
    <w:rsid w:val="00C64869"/>
    <w:rsid w:val="00C7353A"/>
    <w:rsid w:val="00C75B47"/>
    <w:rsid w:val="00C85BD2"/>
    <w:rsid w:val="00CA2E7F"/>
    <w:rsid w:val="00CA57DE"/>
    <w:rsid w:val="00CB4A51"/>
    <w:rsid w:val="00CD3DCF"/>
    <w:rsid w:val="00CD4532"/>
    <w:rsid w:val="00CD47B0"/>
    <w:rsid w:val="00CD7506"/>
    <w:rsid w:val="00CE3BA2"/>
    <w:rsid w:val="00CE55C0"/>
    <w:rsid w:val="00CE6104"/>
    <w:rsid w:val="00CE7918"/>
    <w:rsid w:val="00D036CC"/>
    <w:rsid w:val="00D16163"/>
    <w:rsid w:val="00D43458"/>
    <w:rsid w:val="00D7580E"/>
    <w:rsid w:val="00D804A5"/>
    <w:rsid w:val="00D8765E"/>
    <w:rsid w:val="00D95B25"/>
    <w:rsid w:val="00DB1ADD"/>
    <w:rsid w:val="00DB3937"/>
    <w:rsid w:val="00DB3FAD"/>
    <w:rsid w:val="00DE3985"/>
    <w:rsid w:val="00DF6DE6"/>
    <w:rsid w:val="00E06631"/>
    <w:rsid w:val="00E44253"/>
    <w:rsid w:val="00E44814"/>
    <w:rsid w:val="00E60BB2"/>
    <w:rsid w:val="00E61C09"/>
    <w:rsid w:val="00E7479B"/>
    <w:rsid w:val="00E74A11"/>
    <w:rsid w:val="00EB3B58"/>
    <w:rsid w:val="00EB42D6"/>
    <w:rsid w:val="00EC7359"/>
    <w:rsid w:val="00ED3746"/>
    <w:rsid w:val="00ED4D73"/>
    <w:rsid w:val="00EE3054"/>
    <w:rsid w:val="00EE3EC6"/>
    <w:rsid w:val="00EE6C6F"/>
    <w:rsid w:val="00F00606"/>
    <w:rsid w:val="00F01256"/>
    <w:rsid w:val="00F079F2"/>
    <w:rsid w:val="00F1644D"/>
    <w:rsid w:val="00FC7475"/>
    <w:rsid w:val="00FD4423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0C27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16823"/>
    <w:pPr>
      <w:spacing w:before="240" w:after="0"/>
    </w:pPr>
    <w:rPr>
      <w:rFonts w:ascii="Georgia" w:hAnsi="Georgia"/>
      <w:sz w:val="22"/>
    </w:rPr>
  </w:style>
  <w:style w:type="paragraph" w:styleId="Ttulo1">
    <w:name w:val="heading 1"/>
    <w:basedOn w:val="Normal"/>
    <w:link w:val="Ttulo1Car"/>
    <w:uiPriority w:val="1"/>
    <w:qFormat/>
    <w:rsid w:val="00B40BCD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B40BC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B40BC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B40BCD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B40BCD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40BC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40BC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40BC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40BC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B40BCD"/>
    <w:rPr>
      <w:rFonts w:ascii="Georgia" w:hAnsi="Georgia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B40BCD"/>
    <w:rPr>
      <w:rFonts w:ascii="Georgia" w:hAnsi="Georgi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B40BC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B40BC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B40BCD"/>
    <w:rPr>
      <w:rFonts w:ascii="Georgia" w:hAnsi="Georgia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B40BCD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B40BCD"/>
    <w:rPr>
      <w:rFonts w:ascii="Georgia" w:hAnsi="Georgia"/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B40BC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B40BCD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0BCD"/>
    <w:rPr>
      <w:rFonts w:ascii="Georgia" w:hAnsi="Georgia"/>
      <w:sz w:val="18"/>
      <w:szCs w:val="20"/>
    </w:rPr>
  </w:style>
  <w:style w:type="paragraph" w:styleId="Listaconvietas">
    <w:name w:val="List Bullet"/>
    <w:basedOn w:val="Normal"/>
    <w:uiPriority w:val="99"/>
    <w:semiHidden/>
    <w:rsid w:val="00B40BCD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B40BCD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40BCD"/>
    <w:rPr>
      <w:rFonts w:ascii="Georgia" w:hAnsi="Georgia"/>
      <w:sz w:val="22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B40BCD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40BCD"/>
    <w:rPr>
      <w:rFonts w:ascii="Georgia" w:hAnsi="Georgia"/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B40BCD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40BCD"/>
    <w:rPr>
      <w:rFonts w:ascii="Georgia" w:hAnsi="Georgia"/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B40BCD"/>
    <w:rPr>
      <w:rFonts w:ascii="Georgia" w:hAnsi="Georgi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B40BCD"/>
    <w:rPr>
      <w:rFonts w:ascii="Georgia" w:hAnsi="Georgia"/>
      <w:sz w:val="18"/>
      <w:szCs w:val="18"/>
    </w:rPr>
  </w:style>
  <w:style w:type="paragraph" w:styleId="Listaconnmeros">
    <w:name w:val="List Number"/>
    <w:basedOn w:val="Normal"/>
    <w:uiPriority w:val="99"/>
    <w:semiHidden/>
    <w:rsid w:val="00B40BCD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B40BCD"/>
    <w:rPr>
      <w:rFonts w:ascii="Georgia" w:hAnsi="Georgia"/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40BC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40BCD"/>
    <w:rPr>
      <w:rFonts w:ascii="Georgia" w:hAnsi="Georgia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B40BCD"/>
    <w:pPr>
      <w:widowControl w:val="0"/>
      <w:autoSpaceDE w:val="0"/>
      <w:autoSpaceDN w:val="0"/>
    </w:pPr>
    <w:rPr>
      <w:rFonts w:ascii="Georgia" w:eastAsia="Calibri" w:hAnsi="Georgia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eastAsia="Times New Roman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B40BCD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B40BC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B40BCD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B40BCD"/>
    <w:rPr>
      <w:rFonts w:ascii="Georgia" w:hAnsi="Georgi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B40BCD"/>
    <w:rPr>
      <w:rFonts w:ascii="Georgia" w:hAnsi="Georgia"/>
      <w:b/>
      <w:bCs/>
      <w:caps/>
      <w:color w:val="4BACC6"/>
      <w:sz w:val="26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CD"/>
    <w:rPr>
      <w:rFonts w:ascii="Georgia" w:eastAsiaTheme="majorEastAsia" w:hAnsi="Georgia" w:cstheme="majorBidi"/>
      <w:color w:val="6D1A1A" w:themeColor="accent1" w:themeShade="7F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CD"/>
    <w:rPr>
      <w:rFonts w:ascii="Georgia" w:eastAsiaTheme="majorEastAsia" w:hAnsi="Georgia" w:cstheme="majorBidi"/>
      <w:i/>
      <w:iCs/>
      <w:color w:val="6D1A1A" w:themeColor="accent1" w:themeShade="7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CD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CD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B40BC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B40BC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B40BC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B40BCD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B40BCD"/>
    <w:rPr>
      <w:rFonts w:ascii="Georgia" w:hAnsi="Georgia"/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B40BC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B40BCD"/>
    <w:rPr>
      <w:rFonts w:ascii="Georgia" w:hAnsi="Georgi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B40BC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B40BC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40BCD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40BC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40BCD"/>
    <w:rPr>
      <w:rFonts w:ascii="Georgia" w:hAnsi="Georgia"/>
      <w:sz w:val="22"/>
    </w:rPr>
  </w:style>
  <w:style w:type="paragraph" w:customStyle="1" w:styleId="Ttulo1Alt">
    <w:name w:val="Título 1 Alt"/>
    <w:basedOn w:val="Normal"/>
    <w:uiPriority w:val="1"/>
    <w:qFormat/>
    <w:rsid w:val="00B40BCD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eastAsia="Times New Roman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B40BCD"/>
    <w:pPr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B40BCD"/>
    <w:rPr>
      <w:rFonts w:ascii="Georgia" w:hAnsi="Georgia"/>
      <w:color w:val="808080"/>
    </w:rPr>
  </w:style>
  <w:style w:type="paragraph" w:customStyle="1" w:styleId="Fechasdeltrabajo">
    <w:name w:val="Fecha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120" w:line="240" w:lineRule="auto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B40BCD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Mencionar1">
    <w:name w:val="Mencionar1"/>
    <w:basedOn w:val="Fuentedeprrafopredeter"/>
    <w:uiPriority w:val="99"/>
    <w:semiHidden/>
    <w:unhideWhenUsed/>
    <w:rsid w:val="00B40BCD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B40BCD"/>
    <w:pPr>
      <w:numPr>
        <w:numId w:val="23"/>
      </w:numPr>
    </w:pPr>
  </w:style>
  <w:style w:type="numbering" w:styleId="1ai">
    <w:name w:val="Outline List 1"/>
    <w:basedOn w:val="Sinlista"/>
    <w:uiPriority w:val="99"/>
    <w:semiHidden/>
    <w:unhideWhenUsed/>
    <w:rsid w:val="00B40BCD"/>
    <w:pPr>
      <w:numPr>
        <w:numId w:val="24"/>
      </w:numPr>
    </w:pPr>
  </w:style>
  <w:style w:type="character" w:styleId="CdigoHTML">
    <w:name w:val="HTML Code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B40BCD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B40BCD"/>
    <w:rPr>
      <w:rFonts w:ascii="Georgia" w:hAnsi="Georgia"/>
      <w:i/>
      <w:iCs/>
      <w:sz w:val="22"/>
    </w:rPr>
  </w:style>
  <w:style w:type="character" w:styleId="DefinicinHTML">
    <w:name w:val="HTML Definition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B40BCD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B40BC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B40BCD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B40BC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40BCD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B40BCD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rsid w:val="00B40BCD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rsid w:val="00B40BCD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rsid w:val="00B40BCD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rsid w:val="00B40BCD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rsid w:val="00B40BCD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/>
    <w:rsid w:val="00B40BCD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B40BCD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4140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4140" w:themeColor="accent1"/>
          <w:bottom w:val="single" w:sz="8" w:space="0" w:color="D14140" w:themeColor="accent1"/>
        </w:tcBorders>
      </w:tc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shd w:val="clear" w:color="auto" w:fill="F3CFC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4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4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4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CF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706F" w:themeColor="accent1" w:themeTint="BF"/>
          <w:left w:val="single" w:sz="8" w:space="0" w:color="DC706F" w:themeColor="accent1" w:themeTint="BF"/>
          <w:bottom w:val="single" w:sz="8" w:space="0" w:color="DC706F" w:themeColor="accent1" w:themeTint="BF"/>
          <w:right w:val="single" w:sz="8" w:space="0" w:color="DC706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F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CF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C706F" w:themeColor="accent1" w:themeTint="BF"/>
        <w:left w:val="single" w:sz="8" w:space="0" w:color="DC706F" w:themeColor="accent1" w:themeTint="BF"/>
        <w:bottom w:val="single" w:sz="8" w:space="0" w:color="DC706F" w:themeColor="accent1" w:themeTint="BF"/>
        <w:right w:val="single" w:sz="8" w:space="0" w:color="DC706F" w:themeColor="accent1" w:themeTint="BF"/>
        <w:insideH w:val="single" w:sz="8" w:space="0" w:color="DC706F" w:themeColor="accent1" w:themeTint="BF"/>
        <w:insideV w:val="single" w:sz="8" w:space="0" w:color="DC706F" w:themeColor="accent1" w:themeTint="BF"/>
      </w:tblBorders>
    </w:tblPr>
    <w:tcPr>
      <w:shd w:val="clear" w:color="auto" w:fill="F3CF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706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cPr>
      <w:shd w:val="clear" w:color="auto" w:fill="F3CFC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C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8D8" w:themeFill="accent1" w:themeFillTint="33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tcBorders>
          <w:insideH w:val="single" w:sz="6" w:space="0" w:color="D14140" w:themeColor="accent1"/>
          <w:insideV w:val="single" w:sz="6" w:space="0" w:color="D14140" w:themeColor="accent1"/>
        </w:tcBorders>
        <w:shd w:val="clear" w:color="auto" w:fill="E89F9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40BC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CFC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4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4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9F9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9F9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B40BCD"/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B40BC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B40BCD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B40BCD"/>
    <w:pPr>
      <w:spacing w:before="24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B40BC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B40BC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B40BC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B40BC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B40BC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B40BCD"/>
    <w:pPr>
      <w:spacing w:before="240"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B40BC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B40BC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B40BC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B40BC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B40BC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B40BCD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B40BCD"/>
    <w:pPr>
      <w:numPr>
        <w:numId w:val="25"/>
      </w:numPr>
      <w:contextualSpacing/>
    </w:pPr>
  </w:style>
  <w:style w:type="paragraph" w:styleId="Listaconnmeros4">
    <w:name w:val="List Number 4"/>
    <w:basedOn w:val="Normal"/>
    <w:uiPriority w:val="99"/>
    <w:semiHidden/>
    <w:rsid w:val="00B40BCD"/>
    <w:pPr>
      <w:numPr>
        <w:numId w:val="26"/>
      </w:numPr>
      <w:contextualSpacing/>
    </w:pPr>
  </w:style>
  <w:style w:type="paragraph" w:styleId="Listaconnmeros5">
    <w:name w:val="List Number 5"/>
    <w:basedOn w:val="Normal"/>
    <w:uiPriority w:val="99"/>
    <w:semiHidden/>
    <w:rsid w:val="00B40BCD"/>
    <w:pPr>
      <w:numPr>
        <w:numId w:val="27"/>
      </w:numPr>
      <w:contextualSpacing/>
    </w:pPr>
  </w:style>
  <w:style w:type="paragraph" w:styleId="Listaconvietas3">
    <w:name w:val="List Bullet 3"/>
    <w:basedOn w:val="Normal"/>
    <w:uiPriority w:val="99"/>
    <w:semiHidden/>
    <w:rsid w:val="00B40BCD"/>
    <w:pPr>
      <w:numPr>
        <w:numId w:val="28"/>
      </w:numPr>
      <w:contextualSpacing/>
    </w:pPr>
  </w:style>
  <w:style w:type="paragraph" w:styleId="Listaconvietas4">
    <w:name w:val="List Bullet 4"/>
    <w:basedOn w:val="Normal"/>
    <w:uiPriority w:val="99"/>
    <w:semiHidden/>
    <w:rsid w:val="00B40BCD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B40BCD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B40BC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B40BCD"/>
    <w:rPr>
      <w:rFonts w:ascii="Georgia" w:eastAsiaTheme="minorEastAsia" w:hAnsi="Georgi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B40BCD"/>
    <w:pPr>
      <w:spacing w:before="240"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tedesobre">
    <w:name w:val="envelope return"/>
    <w:basedOn w:val="Normal"/>
    <w:uiPriority w:val="99"/>
    <w:semiHidden/>
    <w:unhideWhenUsed/>
    <w:rsid w:val="00B40BCD"/>
    <w:pPr>
      <w:spacing w:before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0BCD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0BCD"/>
    <w:pPr>
      <w:spacing w:before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0BCD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B40BCD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rsid w:val="00B40BC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B40B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B40BCD"/>
    <w:rPr>
      <w:rFonts w:ascii="Georgia" w:hAnsi="Georgia"/>
      <w:i/>
      <w:iCs/>
      <w:color w:val="404040" w:themeColor="text1" w:themeTint="BF"/>
      <w:sz w:val="22"/>
    </w:rPr>
  </w:style>
  <w:style w:type="character" w:styleId="nfasis">
    <w:name w:val="Emphasis"/>
    <w:basedOn w:val="Fuentedeprrafopredeter"/>
    <w:uiPriority w:val="20"/>
    <w:semiHidden/>
    <w:rsid w:val="00B40BCD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C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B40BCD"/>
    <w:pPr>
      <w:spacing w:before="240"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B40BCD"/>
    <w:pPr>
      <w:spacing w:before="240"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C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3201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3201F" w:themeColor="accent1" w:themeShade="99"/>
          <w:insideV w:val="nil"/>
        </w:tcBorders>
        <w:shd w:val="clear" w:color="auto" w:fill="83201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3201F" w:themeFill="accent1" w:themeFillShade="99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89F9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</w:rPr>
      <w:tblPr/>
      <w:tcPr>
        <w:shd w:val="clear" w:color="auto" w:fill="ECB2B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B2B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42827" w:themeFill="accent1" w:themeFillShade="BF"/>
      </w:tcPr>
    </w:tblStylePr>
    <w:tblStylePr w:type="band1Vert">
      <w:tblPr/>
      <w:tcPr>
        <w:shd w:val="clear" w:color="auto" w:fill="E89F9F" w:themeFill="accent1" w:themeFillTint="7F"/>
      </w:tcPr>
    </w:tblStylePr>
    <w:tblStylePr w:type="band1Horz">
      <w:tblPr/>
      <w:tcPr>
        <w:shd w:val="clear" w:color="auto" w:fill="E89F9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B40BC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B40BCD"/>
    <w:pPr>
      <w:pBdr>
        <w:top w:val="single" w:sz="2" w:space="10" w:color="D14140" w:themeColor="accent1"/>
        <w:left w:val="single" w:sz="2" w:space="10" w:color="D14140" w:themeColor="accent1"/>
        <w:bottom w:val="single" w:sz="2" w:space="10" w:color="D14140" w:themeColor="accent1"/>
        <w:right w:val="single" w:sz="2" w:space="10" w:color="D14140" w:themeColor="accent1"/>
      </w:pBdr>
      <w:ind w:left="1152" w:right="1152"/>
    </w:pPr>
    <w:rPr>
      <w:rFonts w:eastAsiaTheme="minorEastAsia"/>
      <w:i/>
      <w:iCs/>
      <w:color w:val="D14140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40BCD"/>
    <w:pPr>
      <w:spacing w:before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40BCD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B40BCD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B40BCD"/>
  </w:style>
  <w:style w:type="character" w:customStyle="1" w:styleId="FechaCar">
    <w:name w:val="Fecha Car"/>
    <w:basedOn w:val="Fuentedeprrafopredeter"/>
    <w:link w:val="Fecha"/>
    <w:uiPriority w:val="99"/>
    <w:semiHidden/>
    <w:rsid w:val="00B40BCD"/>
    <w:rPr>
      <w:rFonts w:ascii="Georgia" w:hAnsi="Georgia"/>
      <w:sz w:val="22"/>
    </w:rPr>
  </w:style>
  <w:style w:type="character" w:styleId="Referenciaintensa">
    <w:name w:val="Intense Reference"/>
    <w:basedOn w:val="Fuentedeprrafopredeter"/>
    <w:uiPriority w:val="32"/>
    <w:semiHidden/>
    <w:rsid w:val="00B40BCD"/>
    <w:rPr>
      <w:rFonts w:ascii="Georgia" w:hAnsi="Georgia"/>
      <w:b/>
      <w:bCs/>
      <w:smallCaps/>
      <w:color w:val="D1414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B40BCD"/>
    <w:pPr>
      <w:pBdr>
        <w:top w:val="single" w:sz="4" w:space="10" w:color="D14140" w:themeColor="accent1"/>
        <w:bottom w:val="single" w:sz="4" w:space="10" w:color="D14140" w:themeColor="accent1"/>
      </w:pBdr>
      <w:spacing w:before="360" w:after="360"/>
      <w:ind w:left="864" w:right="864"/>
      <w:jc w:val="center"/>
    </w:pPr>
    <w:rPr>
      <w:i/>
      <w:iCs/>
      <w:color w:val="D1414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40BCD"/>
    <w:rPr>
      <w:rFonts w:ascii="Georgia" w:hAnsi="Georgia"/>
      <w:i/>
      <w:iCs/>
      <w:color w:val="D14140" w:themeColor="accent1"/>
      <w:sz w:val="22"/>
    </w:rPr>
  </w:style>
  <w:style w:type="character" w:styleId="nfasisintenso">
    <w:name w:val="Intense Emphasis"/>
    <w:basedOn w:val="Fuentedeprrafopredeter"/>
    <w:uiPriority w:val="21"/>
    <w:semiHidden/>
    <w:rsid w:val="00B40BCD"/>
    <w:rPr>
      <w:rFonts w:ascii="Georgia" w:hAnsi="Georgia"/>
      <w:i/>
      <w:iCs/>
      <w:color w:val="D14140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B40BCD"/>
    <w:rPr>
      <w:rFonts w:ascii="Georgia" w:hAnsi="Georgi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rsid w:val="00B40BCD"/>
    <w:rPr>
      <w:rFonts w:ascii="Georgia" w:hAnsi="Georgia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40BC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40BCD"/>
    <w:rPr>
      <w:rFonts w:ascii="Georgia" w:hAnsi="Georgia"/>
      <w:sz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40B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40BCD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40BC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40BCD"/>
    <w:rPr>
      <w:rFonts w:ascii="Georgia" w:hAnsi="Georgia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B40BC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B40BCD"/>
    <w:rPr>
      <w:rFonts w:ascii="Georgia" w:hAnsi="Georgia"/>
      <w:sz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40BC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40BCD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B40BCD"/>
    <w:rPr>
      <w:rFonts w:ascii="Georgia" w:hAnsi="Georgia"/>
      <w:sz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B40BC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B40BCD"/>
    <w:rPr>
      <w:rFonts w:ascii="Georgia" w:hAnsi="Georgia"/>
      <w:sz w:val="2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B40BCD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B40BCD"/>
    <w:rPr>
      <w:rFonts w:ascii="Georgia" w:hAnsi="Georgia"/>
      <w:sz w:val="22"/>
    </w:rPr>
  </w:style>
  <w:style w:type="table" w:styleId="Tablamoderna">
    <w:name w:val="Table Contemporary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B40BC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8" w:space="0" w:color="D14140" w:themeColor="accent1"/>
        <w:bottom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4140" w:themeColor="accent1"/>
          <w:left w:val="nil"/>
          <w:bottom w:val="single" w:sz="8" w:space="0" w:color="D14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FC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14140" w:themeColor="accent1"/>
        <w:left w:val="single" w:sz="8" w:space="0" w:color="D14140" w:themeColor="accent1"/>
        <w:bottom w:val="single" w:sz="8" w:space="0" w:color="D14140" w:themeColor="accent1"/>
        <w:right w:val="single" w:sz="8" w:space="0" w:color="D14140" w:themeColor="accent1"/>
        <w:insideH w:val="single" w:sz="8" w:space="0" w:color="D14140" w:themeColor="accent1"/>
        <w:insideV w:val="single" w:sz="8" w:space="0" w:color="D14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1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H w:val="nil"/>
          <w:insideV w:val="single" w:sz="8" w:space="0" w:color="D14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</w:tcPr>
    </w:tblStylePr>
    <w:tblStylePr w:type="band1Vert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</w:tcBorders>
        <w:shd w:val="clear" w:color="auto" w:fill="F3CFCF" w:themeFill="accent1" w:themeFillTint="3F"/>
      </w:tcPr>
    </w:tblStylePr>
    <w:tblStylePr w:type="band1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  <w:shd w:val="clear" w:color="auto" w:fill="F3CFCF" w:themeFill="accent1" w:themeFillTint="3F"/>
      </w:tcPr>
    </w:tblStylePr>
    <w:tblStylePr w:type="band2Horz">
      <w:tblPr/>
      <w:tcPr>
        <w:tcBorders>
          <w:top w:val="single" w:sz="8" w:space="0" w:color="D14140" w:themeColor="accent1"/>
          <w:left w:val="single" w:sz="8" w:space="0" w:color="D14140" w:themeColor="accent1"/>
          <w:bottom w:val="single" w:sz="8" w:space="0" w:color="D14140" w:themeColor="accent1"/>
          <w:right w:val="single" w:sz="8" w:space="0" w:color="D14140" w:themeColor="accent1"/>
          <w:insideV w:val="single" w:sz="8" w:space="0" w:color="D1414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40BCD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1A1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4282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282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2">
    <w:name w:val="List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bottom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3">
    <w:name w:val="List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14140" w:themeColor="accent1"/>
        <w:left w:val="single" w:sz="4" w:space="0" w:color="D14140" w:themeColor="accent1"/>
        <w:bottom w:val="single" w:sz="4" w:space="0" w:color="D14140" w:themeColor="accent1"/>
        <w:right w:val="single" w:sz="4" w:space="0" w:color="D14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4140" w:themeColor="accent1"/>
          <w:right w:val="single" w:sz="4" w:space="0" w:color="D14140" w:themeColor="accent1"/>
        </w:tcBorders>
      </w:tcPr>
    </w:tblStylePr>
    <w:tblStylePr w:type="band1Horz">
      <w:tblPr/>
      <w:tcPr>
        <w:tcBorders>
          <w:top w:val="single" w:sz="4" w:space="0" w:color="D14140" w:themeColor="accent1"/>
          <w:bottom w:val="single" w:sz="4" w:space="0" w:color="D14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4140" w:themeColor="accent1"/>
          <w:left w:val="nil"/>
        </w:tcBorders>
      </w:tcPr>
    </w:tblStylePr>
    <w:tblStylePr w:type="swCell">
      <w:tblPr/>
      <w:tcPr>
        <w:tcBorders>
          <w:top w:val="double" w:sz="4" w:space="0" w:color="D1414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4140" w:themeColor="accent1"/>
        <w:left w:val="single" w:sz="24" w:space="0" w:color="D14140" w:themeColor="accent1"/>
        <w:bottom w:val="single" w:sz="24" w:space="0" w:color="D14140" w:themeColor="accent1"/>
        <w:right w:val="single" w:sz="24" w:space="0" w:color="D14140" w:themeColor="accent1"/>
      </w:tblBorders>
    </w:tblPr>
    <w:tcPr>
      <w:shd w:val="clear" w:color="auto" w:fill="D14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B40BC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D14140" w:themeColor="accent1"/>
        <w:bottom w:val="single" w:sz="4" w:space="0" w:color="D14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4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4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4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4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4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B40BCD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B40BCD"/>
    <w:rPr>
      <w:rFonts w:ascii="Georgia" w:hAnsi="Georgia"/>
      <w:sz w:val="22"/>
    </w:rPr>
  </w:style>
  <w:style w:type="paragraph" w:styleId="Saludo">
    <w:name w:val="Salutation"/>
    <w:basedOn w:val="Normal"/>
    <w:next w:val="Normal"/>
    <w:link w:val="SaludoCar"/>
    <w:uiPriority w:val="99"/>
    <w:semiHidden/>
    <w:rsid w:val="00B40BCD"/>
  </w:style>
  <w:style w:type="character" w:customStyle="1" w:styleId="SaludoCar">
    <w:name w:val="Saludo Car"/>
    <w:basedOn w:val="Fuentedeprrafopredeter"/>
    <w:link w:val="Saludo"/>
    <w:uiPriority w:val="99"/>
    <w:semiHidden/>
    <w:rsid w:val="00B40BCD"/>
    <w:rPr>
      <w:rFonts w:ascii="Georgia" w:hAnsi="Georgia"/>
      <w:sz w:val="22"/>
    </w:rPr>
  </w:style>
  <w:style w:type="table" w:styleId="Tablaconcolumnas1">
    <w:name w:val="Table Columns 1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B40BCD"/>
    <w:pPr>
      <w:spacing w:before="240"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B40BCD"/>
    <w:pPr>
      <w:spacing w:before="240"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rsid w:val="00B40BCD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B40BCD"/>
    <w:rPr>
      <w:rFonts w:ascii="Georgia" w:hAnsi="Georgia"/>
      <w:sz w:val="22"/>
    </w:rPr>
  </w:style>
  <w:style w:type="table" w:styleId="Tablabsica1">
    <w:name w:val="Table Simple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B40BCD"/>
    <w:pPr>
      <w:spacing w:before="240"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B40BCD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rsid w:val="00B40BC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40BCD"/>
    <w:pPr>
      <w:spacing w:before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40BC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B40BCD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B40BCD"/>
    <w:rPr>
      <w:rFonts w:ascii="Georgia" w:hAnsi="Georgia"/>
      <w:sz w:val="22"/>
    </w:rPr>
  </w:style>
  <w:style w:type="table" w:styleId="Tablaconcuadrcula">
    <w:name w:val="Table Grid"/>
    <w:basedOn w:val="Tablanormal"/>
    <w:rsid w:val="00B40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B40BCD"/>
    <w:pPr>
      <w:spacing w:before="240"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B40BCD"/>
    <w:pPr>
      <w:spacing w:before="240"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B40BCD"/>
    <w:pPr>
      <w:spacing w:before="240"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B40B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CB2B2" w:themeColor="accent1" w:themeTint="66"/>
        <w:left w:val="single" w:sz="4" w:space="0" w:color="ECB2B2" w:themeColor="accent1" w:themeTint="66"/>
        <w:bottom w:val="single" w:sz="4" w:space="0" w:color="ECB2B2" w:themeColor="accent1" w:themeTint="66"/>
        <w:right w:val="single" w:sz="4" w:space="0" w:color="ECB2B2" w:themeColor="accent1" w:themeTint="66"/>
        <w:insideH w:val="single" w:sz="4" w:space="0" w:color="ECB2B2" w:themeColor="accent1" w:themeTint="66"/>
        <w:insideV w:val="single" w:sz="4" w:space="0" w:color="ECB2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38C8C" w:themeColor="accent1" w:themeTint="99"/>
        <w:bottom w:val="single" w:sz="2" w:space="0" w:color="E38C8C" w:themeColor="accent1" w:themeTint="99"/>
        <w:insideH w:val="single" w:sz="2" w:space="0" w:color="E38C8C" w:themeColor="accent1" w:themeTint="99"/>
        <w:insideV w:val="single" w:sz="2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8C8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8C8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B40BCD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decuadrcula3">
    <w:name w:val="Grid Table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4140" w:themeColor="accent1"/>
          <w:left w:val="single" w:sz="4" w:space="0" w:color="D14140" w:themeColor="accent1"/>
          <w:bottom w:val="single" w:sz="4" w:space="0" w:color="D14140" w:themeColor="accent1"/>
          <w:right w:val="single" w:sz="4" w:space="0" w:color="D14140" w:themeColor="accent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</w:rPr>
      <w:tblPr/>
      <w:tcPr>
        <w:tcBorders>
          <w:top w:val="double" w:sz="4" w:space="0" w:color="D14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8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4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4140" w:themeFill="accent1"/>
      </w:tcPr>
    </w:tblStylePr>
    <w:tblStylePr w:type="band1Vert">
      <w:tblPr/>
      <w:tcPr>
        <w:shd w:val="clear" w:color="auto" w:fill="ECB2B2" w:themeFill="accent1" w:themeFillTint="66"/>
      </w:tcPr>
    </w:tblStylePr>
    <w:tblStylePr w:type="band1Horz">
      <w:tblPr/>
      <w:tcPr>
        <w:shd w:val="clear" w:color="auto" w:fill="ECB2B2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40B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8C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8C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B40B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B40BCD"/>
    <w:pPr>
      <w:spacing w:after="0" w:line="240" w:lineRule="auto"/>
    </w:pPr>
    <w:rPr>
      <w:color w:val="A42827" w:themeColor="accent1" w:themeShade="BF"/>
    </w:rPr>
    <w:tblPr>
      <w:tblStyleRowBandSize w:val="1"/>
      <w:tblStyleColBandSize w:val="1"/>
      <w:tblBorders>
        <w:top w:val="single" w:sz="4" w:space="0" w:color="E38C8C" w:themeColor="accent1" w:themeTint="99"/>
        <w:left w:val="single" w:sz="4" w:space="0" w:color="E38C8C" w:themeColor="accent1" w:themeTint="99"/>
        <w:bottom w:val="single" w:sz="4" w:space="0" w:color="E38C8C" w:themeColor="accent1" w:themeTint="99"/>
        <w:right w:val="single" w:sz="4" w:space="0" w:color="E38C8C" w:themeColor="accent1" w:themeTint="99"/>
        <w:insideH w:val="single" w:sz="4" w:space="0" w:color="E38C8C" w:themeColor="accent1" w:themeTint="99"/>
        <w:insideV w:val="single" w:sz="4" w:space="0" w:color="E38C8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D8" w:themeFill="accent1" w:themeFillTint="33"/>
      </w:tcPr>
    </w:tblStylePr>
    <w:tblStylePr w:type="band1Horz">
      <w:tblPr/>
      <w:tcPr>
        <w:shd w:val="clear" w:color="auto" w:fill="F5D8D8" w:themeFill="accent1" w:themeFillTint="33"/>
      </w:tcPr>
    </w:tblStylePr>
    <w:tblStylePr w:type="neCell">
      <w:tblPr/>
      <w:tcPr>
        <w:tcBorders>
          <w:bottom w:val="single" w:sz="4" w:space="0" w:color="E38C8C" w:themeColor="accent1" w:themeTint="99"/>
        </w:tcBorders>
      </w:tcPr>
    </w:tblStylePr>
    <w:tblStylePr w:type="nwCell">
      <w:tblPr/>
      <w:tcPr>
        <w:tcBorders>
          <w:bottom w:val="single" w:sz="4" w:space="0" w:color="E38C8C" w:themeColor="accent1" w:themeTint="99"/>
        </w:tcBorders>
      </w:tcPr>
    </w:tblStylePr>
    <w:tblStylePr w:type="seCell">
      <w:tblPr/>
      <w:tcPr>
        <w:tcBorders>
          <w:top w:val="single" w:sz="4" w:space="0" w:color="E38C8C" w:themeColor="accent1" w:themeTint="99"/>
        </w:tcBorders>
      </w:tcPr>
    </w:tblStylePr>
    <w:tblStylePr w:type="swCell">
      <w:tblPr/>
      <w:tcPr>
        <w:tcBorders>
          <w:top w:val="single" w:sz="4" w:space="0" w:color="E38C8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B40BCD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B40BCD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B40BCD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B40BCD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B40BCD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B40BCD"/>
    <w:pPr>
      <w:spacing w:before="240"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B40BCD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B40BCD"/>
    <w:pPr>
      <w:spacing w:before="240"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B40BCD"/>
    <w:pPr>
      <w:spacing w:before="240"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B40BCD"/>
    <w:pPr>
      <w:spacing w:before="240"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B40BCD"/>
    <w:pPr>
      <w:spacing w:before="24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B40BCD"/>
    <w:rPr>
      <w:rFonts w:ascii="Georgia" w:hAnsi="Georgi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B40BCD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0BCD"/>
    <w:pPr>
      <w:spacing w:before="0" w:after="200" w:line="240" w:lineRule="auto"/>
    </w:pPr>
    <w:rPr>
      <w:i/>
      <w:iCs/>
      <w:color w:val="454551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B33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ixabay.com/en/card-identification-identity-card-158195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auroro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98712861\AppData\Roaming\Microsoft\Plantillas\Curr&#237;culum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con monograma en negrita.dotx</Template>
  <TotalTime>0</TotalTime>
  <Pages>1</Pages>
  <Words>690</Words>
  <Characters>3800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2020-10-03T03:49:00Z</dcterms:created>
  <dcterms:modified xsi:type="dcterms:W3CDTF">2021-03-13T04:45:00Z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