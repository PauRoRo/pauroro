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text" w:tblpY="1"/>
        <w:tblOverlap w:val="never"/>
        <w:tblW w:w="512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17"/>
        <w:gridCol w:w="1281"/>
        <w:gridCol w:w="250"/>
        <w:gridCol w:w="105"/>
        <w:gridCol w:w="6921"/>
        <w:gridCol w:w="20"/>
        <w:gridCol w:w="440"/>
      </w:tblGrid>
      <w:tr w:rsidR="0085363C" w:rsidRPr="00565BF6" w14:paraId="63A63DEE" w14:textId="77777777" w:rsidTr="0013190E">
        <w:trPr>
          <w:gridAfter w:val="1"/>
          <w:wAfter w:w="440" w:type="dxa"/>
          <w:trHeight w:val="1146"/>
        </w:trPr>
        <w:tc>
          <w:tcPr>
            <w:tcW w:w="1717" w:type="dxa"/>
          </w:tcPr>
          <w:p w14:paraId="26956253" w14:textId="2CE55936" w:rsidR="0085363C" w:rsidRPr="00565BF6" w:rsidRDefault="00202736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eastAsia="Times New Roman" w:cs="Georgia"/>
                <w:b/>
                <w:bCs/>
                <w:color w:val="D14140"/>
                <w:sz w:val="48"/>
                <w:szCs w:val="51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85888" behindDoc="0" locked="0" layoutInCell="1" allowOverlap="1" wp14:anchorId="759C251C" wp14:editId="6F38BCAD">
                  <wp:simplePos x="0" y="0"/>
                  <wp:positionH relativeFrom="column">
                    <wp:posOffset>-37721</wp:posOffset>
                  </wp:positionH>
                  <wp:positionV relativeFrom="paragraph">
                    <wp:posOffset>-167005</wp:posOffset>
                  </wp:positionV>
                  <wp:extent cx="929383" cy="990600"/>
                  <wp:effectExtent l="0" t="0" r="4445" b="0"/>
                  <wp:wrapNone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aula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383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77" w:type="dxa"/>
            <w:gridSpan w:val="5"/>
          </w:tcPr>
          <w:p w14:paraId="49496B2F" w14:textId="77777777" w:rsidR="00202736" w:rsidRDefault="00FD4423" w:rsidP="00202736">
            <w:pPr>
              <w:pStyle w:val="Ttulo"/>
              <w:rPr>
                <w:color w:val="113285" w:themeColor="accent4" w:themeShade="80"/>
              </w:rPr>
            </w:pPr>
            <w:r>
              <w:rPr>
                <w:color w:val="113285" w:themeColor="accent4" w:themeShade="80"/>
              </w:rPr>
              <w:t>Paula Alejandra</w:t>
            </w:r>
            <w:r w:rsidR="0005290D">
              <w:rPr>
                <w:color w:val="113285" w:themeColor="accent4" w:themeShade="80"/>
              </w:rPr>
              <w:t xml:space="preserve">    </w:t>
            </w:r>
            <w:r w:rsidR="0085363C" w:rsidRPr="00756E29">
              <w:rPr>
                <w:color w:val="113285" w:themeColor="accent4" w:themeShade="80"/>
                <w:lang w:bidi="es-ES"/>
              </w:rPr>
              <w:br/>
            </w:r>
            <w:r>
              <w:rPr>
                <w:color w:val="113285" w:themeColor="accent4" w:themeShade="80"/>
              </w:rPr>
              <w:t>Rodríguez Román</w:t>
            </w:r>
            <w:r w:rsidR="00AA313F">
              <w:rPr>
                <w:color w:val="113285" w:themeColor="accent4" w:themeShade="80"/>
              </w:rPr>
              <w:t xml:space="preserve"> </w:t>
            </w:r>
          </w:p>
          <w:p w14:paraId="4BE9CE90" w14:textId="58733EAA" w:rsidR="00202736" w:rsidRPr="00202736" w:rsidRDefault="00202736" w:rsidP="00202736">
            <w:pPr>
              <w:pStyle w:val="Ttulo"/>
              <w:jc w:val="right"/>
              <w:rPr>
                <w:color w:val="113285" w:themeColor="accent4" w:themeShade="80"/>
              </w:rPr>
            </w:pPr>
            <w:hyperlink r:id="rId11" w:history="1">
              <w:r w:rsidRPr="00202736">
                <w:rPr>
                  <w:rStyle w:val="Hipervnculo"/>
                  <w:color w:val="4EA6DC" w:themeColor="accent3"/>
                  <w:sz w:val="24"/>
                  <w:szCs w:val="24"/>
                </w:rPr>
                <w:t>https://pauroro.com/</w:t>
              </w:r>
            </w:hyperlink>
          </w:p>
        </w:tc>
      </w:tr>
      <w:tr w:rsidR="0085363C" w:rsidRPr="00565BF6" w14:paraId="1C1207AF" w14:textId="77777777" w:rsidTr="0013190E">
        <w:trPr>
          <w:gridAfter w:val="1"/>
          <w:wAfter w:w="440" w:type="dxa"/>
          <w:trHeight w:val="276"/>
        </w:trPr>
        <w:tc>
          <w:tcPr>
            <w:tcW w:w="1717" w:type="dxa"/>
          </w:tcPr>
          <w:p w14:paraId="7BA2C892" w14:textId="77777777" w:rsidR="0085363C" w:rsidRPr="00565BF6" w:rsidRDefault="0085363C" w:rsidP="0099667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Georgia"/>
                <w:szCs w:val="22"/>
              </w:rPr>
            </w:pPr>
          </w:p>
        </w:tc>
        <w:tc>
          <w:tcPr>
            <w:tcW w:w="8577" w:type="dxa"/>
            <w:gridSpan w:val="5"/>
          </w:tcPr>
          <w:p w14:paraId="2EF58592" w14:textId="77777777" w:rsidR="0085363C" w:rsidRPr="00565BF6" w:rsidRDefault="0085363C" w:rsidP="0099667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Georgia"/>
                <w:szCs w:val="22"/>
              </w:rPr>
            </w:pPr>
          </w:p>
        </w:tc>
      </w:tr>
      <w:tr w:rsidR="00ED3746" w:rsidRPr="00565BF6" w14:paraId="04CCEFA6" w14:textId="77777777" w:rsidTr="0013190E">
        <w:trPr>
          <w:gridAfter w:val="3"/>
          <w:wAfter w:w="7381" w:type="dxa"/>
          <w:trHeight w:val="80"/>
        </w:trPr>
        <w:tc>
          <w:tcPr>
            <w:tcW w:w="2998" w:type="dxa"/>
            <w:gridSpan w:val="2"/>
            <w:vMerge w:val="restart"/>
          </w:tcPr>
          <w:p w14:paraId="22AC88D8" w14:textId="23E41251" w:rsidR="009475DB" w:rsidRDefault="009475DB" w:rsidP="0099667E">
            <w:pPr>
              <w:pStyle w:val="Ttulo1Alt"/>
              <w:rPr>
                <w:lang w:bidi="es-ES"/>
              </w:rPr>
            </w:pPr>
          </w:p>
          <w:p w14:paraId="7ABD8FA6" w14:textId="1FE4BFD5" w:rsidR="00ED3746" w:rsidRPr="00565BF6" w:rsidRDefault="00ED3746" w:rsidP="0099667E">
            <w:pPr>
              <w:pStyle w:val="Ttulo1Alt"/>
              <w:rPr>
                <w:rFonts w:ascii="Times" w:hAnsi="Times" w:cs="Times"/>
                <w:color w:val="000000"/>
              </w:rPr>
            </w:pPr>
            <w:r w:rsidRPr="00565BF6">
              <w:rPr>
                <w:lang w:bidi="es-ES"/>
              </w:rPr>
              <w:t xml:space="preserve">OBJETIVO </w:t>
            </w:r>
          </w:p>
          <w:p w14:paraId="553CD3A8" w14:textId="1977DB73" w:rsidR="00ED3746" w:rsidRDefault="00ED3746" w:rsidP="0099667E">
            <w:pPr>
              <w:pStyle w:val="Textoblanco"/>
            </w:pPr>
            <w:r>
              <w:t>Dispuesta y con ganas de continuar mi proceso de crecimiento personal y profesional para lograr consolidar mi proyecto de vida en el ejercicio de mi formación.</w:t>
            </w:r>
          </w:p>
          <w:p w14:paraId="41719B23" w14:textId="1F71E1D0" w:rsidR="003D0DFE" w:rsidRDefault="003D0DFE" w:rsidP="0099667E">
            <w:pPr>
              <w:pStyle w:val="Textoblanco"/>
            </w:pPr>
          </w:p>
          <w:p w14:paraId="1990B3B8" w14:textId="4CB0055E" w:rsidR="00ED3746" w:rsidRPr="00565BF6" w:rsidRDefault="00ED3746" w:rsidP="0099667E">
            <w:pPr>
              <w:pStyle w:val="Textoblanco"/>
            </w:pPr>
          </w:p>
          <w:p w14:paraId="5F4B4B98" w14:textId="5279A650" w:rsidR="00ED3746" w:rsidRPr="00565BF6" w:rsidRDefault="00ED3746" w:rsidP="003D0DFE">
            <w:pPr>
              <w:pStyle w:val="Ttulo2Alt"/>
              <w:ind w:left="447" w:hanging="447"/>
            </w:pPr>
            <w:r w:rsidRPr="00565BF6">
              <w:rPr>
                <w:noProof/>
                <w:sz w:val="16"/>
                <w:szCs w:val="16"/>
                <w:lang w:val="es-CO" w:eastAsia="es-CO"/>
              </w:rPr>
              <w:drawing>
                <wp:inline distT="0" distB="0" distL="0" distR="0" wp14:anchorId="5E63C23C" wp14:editId="57E33F5E">
                  <wp:extent cx="149225" cy="199904"/>
                  <wp:effectExtent l="0" t="0" r="3175" b="0"/>
                  <wp:docPr id="1" name="Imagen 1" descr="Icono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4" cy="20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sz w:val="16"/>
                <w:szCs w:val="16"/>
                <w:lang w:bidi="es-ES"/>
              </w:rPr>
              <w:tab/>
            </w:r>
            <w:r w:rsidRPr="00565BF6">
              <w:rPr>
                <w:b/>
                <w:lang w:bidi="es-ES"/>
              </w:rPr>
              <w:t>DIRECCIÓN</w:t>
            </w:r>
            <w:r w:rsidRPr="00565BF6">
              <w:rPr>
                <w:b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Calle 32 # 22-10</w:t>
            </w:r>
            <w:r w:rsidRPr="003D0DFE">
              <w:rPr>
                <w:rFonts w:ascii="Arial" w:hAnsi="Arial" w:cs="Arial"/>
                <w:szCs w:val="20"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[Conjunto San Juan    Torre 3 Apto 301]</w:t>
            </w:r>
            <w:r w:rsidRPr="003D0DFE">
              <w:rPr>
                <w:rFonts w:ascii="Arial" w:hAnsi="Arial" w:cs="Arial"/>
                <w:szCs w:val="20"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Girón - Santander</w:t>
            </w:r>
          </w:p>
          <w:p w14:paraId="669FF76F" w14:textId="74B7BF2D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6400A3AB" w14:textId="6BDFEAE3" w:rsidR="009475DB" w:rsidRPr="009475DB" w:rsidRDefault="00ED3746" w:rsidP="009475DB">
            <w:pPr>
              <w:pStyle w:val="Ttulo2Alt"/>
              <w:ind w:left="447" w:hanging="447"/>
              <w:rPr>
                <w:rFonts w:ascii="Arial" w:hAnsi="Arial" w:cs="Arial"/>
                <w:szCs w:val="20"/>
              </w:rPr>
            </w:pPr>
            <w:r w:rsidRPr="00565BF6">
              <w:rPr>
                <w:noProof/>
                <w:sz w:val="16"/>
                <w:szCs w:val="16"/>
                <w:lang w:val="es-CO" w:eastAsia="es-CO"/>
              </w:rPr>
              <w:drawing>
                <wp:inline distT="0" distB="0" distL="0" distR="0" wp14:anchorId="32A533B4" wp14:editId="0C80B599">
                  <wp:extent cx="149679" cy="209550"/>
                  <wp:effectExtent l="0" t="0" r="3175" b="0"/>
                  <wp:docPr id="36" name="Imagen 36" descr="Icono de teléfo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79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0DFE">
              <w:rPr>
                <w:b/>
                <w:lang w:bidi="es-ES"/>
              </w:rPr>
              <w:t xml:space="preserve">   </w:t>
            </w:r>
            <w:r w:rsidRPr="00565BF6">
              <w:rPr>
                <w:b/>
                <w:lang w:bidi="es-ES"/>
              </w:rPr>
              <w:t>TELÉFONO</w:t>
            </w:r>
            <w:r w:rsidRPr="00565BF6">
              <w:rPr>
                <w:b/>
                <w:lang w:bidi="es-ES"/>
              </w:rPr>
              <w:br/>
            </w:r>
            <w:r w:rsidR="00921BC3">
              <w:rPr>
                <w:rFonts w:ascii="Arial" w:hAnsi="Arial" w:cs="Arial"/>
                <w:szCs w:val="20"/>
              </w:rPr>
              <w:t xml:space="preserve">* </w:t>
            </w:r>
            <w:r w:rsidRPr="003D0DFE">
              <w:rPr>
                <w:rFonts w:ascii="Arial" w:hAnsi="Arial" w:cs="Arial"/>
                <w:szCs w:val="20"/>
              </w:rPr>
              <w:t>3152912189</w:t>
            </w:r>
            <w:r w:rsidR="009475DB">
              <w:rPr>
                <w:rFonts w:ascii="Arial" w:hAnsi="Arial" w:cs="Arial"/>
                <w:szCs w:val="20"/>
              </w:rPr>
              <w:t xml:space="preserve">          </w:t>
            </w:r>
            <w:r w:rsidR="00921BC3">
              <w:rPr>
                <w:rFonts w:ascii="Arial" w:hAnsi="Arial" w:cs="Arial"/>
                <w:szCs w:val="20"/>
              </w:rPr>
              <w:t xml:space="preserve">         * </w:t>
            </w:r>
            <w:r w:rsidR="009475DB" w:rsidRPr="009475DB">
              <w:rPr>
                <w:rFonts w:ascii="Arial" w:hAnsi="Arial" w:cs="Arial"/>
                <w:bCs w:val="0"/>
                <w:noProof/>
                <w:szCs w:val="20"/>
                <w:lang w:val="es-CO" w:eastAsia="es-CO"/>
              </w:rPr>
              <w:t>6463043</w:t>
            </w:r>
          </w:p>
          <w:p w14:paraId="4DC8998A" w14:textId="77777777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23B71329" w14:textId="6F85D419" w:rsidR="00ED3746" w:rsidRPr="00565BF6" w:rsidRDefault="00ED3746" w:rsidP="003D0DFE">
            <w:pPr>
              <w:pStyle w:val="Ttulo2Alt"/>
              <w:ind w:left="447" w:hanging="447"/>
              <w:jc w:val="both"/>
              <w:rPr>
                <w:sz w:val="14"/>
              </w:rPr>
            </w:pPr>
            <w:r w:rsidRPr="00565BF6">
              <w:rPr>
                <w:noProof/>
                <w:lang w:val="es-CO" w:eastAsia="es-CO"/>
              </w:rPr>
              <w:drawing>
                <wp:inline distT="0" distB="0" distL="0" distR="0" wp14:anchorId="28A8C1B4" wp14:editId="74F0DDD8">
                  <wp:extent cx="190500" cy="127000"/>
                  <wp:effectExtent l="0" t="0" r="0" b="6350"/>
                  <wp:docPr id="37" name="Imagen 37" descr="icono de correo electró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sz w:val="14"/>
                <w:szCs w:val="14"/>
                <w:lang w:bidi="es-ES"/>
              </w:rPr>
              <w:tab/>
            </w:r>
            <w:r w:rsidRPr="00565BF6">
              <w:rPr>
                <w:b/>
                <w:lang w:bidi="es-ES"/>
              </w:rPr>
              <w:t>CORREO ELECTRÓNICO</w:t>
            </w:r>
            <w:r w:rsidRPr="00565BF6">
              <w:rPr>
                <w:b/>
                <w:lang w:bidi="es-ES"/>
              </w:rPr>
              <w:br/>
            </w:r>
            <w:r w:rsidRPr="003D0DFE">
              <w:rPr>
                <w:rFonts w:ascii="Arial" w:hAnsi="Arial" w:cs="Arial"/>
                <w:sz w:val="18"/>
                <w:szCs w:val="18"/>
              </w:rPr>
              <w:t>paulina2807@hotmail.com</w:t>
            </w:r>
          </w:p>
          <w:p w14:paraId="4166BF12" w14:textId="422D4032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029A8AC1" w14:textId="674EDC08" w:rsidR="00ED3746" w:rsidRDefault="00D95B25" w:rsidP="003D0DFE">
            <w:pPr>
              <w:pStyle w:val="Ttulo2Alt"/>
              <w:ind w:left="447" w:hanging="447"/>
            </w:pPr>
            <w:r>
              <w:rPr>
                <w:b/>
                <w:noProof/>
                <w:lang w:bidi="es-ES"/>
              </w:rPr>
              <w:drawing>
                <wp:inline distT="0" distB="0" distL="0" distR="0" wp14:anchorId="1D25CB1E" wp14:editId="77F0E234">
                  <wp:extent cx="228600" cy="1524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15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es-CO" w:eastAsia="es-CO"/>
              </w:rPr>
              <w:t xml:space="preserve">  </w:t>
            </w:r>
            <w:r w:rsidR="00ED3746">
              <w:rPr>
                <w:b/>
                <w:lang w:bidi="es-ES"/>
              </w:rPr>
              <w:t xml:space="preserve">DOCUMENTO DE </w:t>
            </w:r>
            <w:r w:rsidR="003D0DFE">
              <w:rPr>
                <w:b/>
                <w:lang w:bidi="es-ES"/>
              </w:rPr>
              <w:t xml:space="preserve">   </w:t>
            </w:r>
            <w:r w:rsidR="00ED3746">
              <w:rPr>
                <w:b/>
                <w:lang w:bidi="es-ES"/>
              </w:rPr>
              <w:t xml:space="preserve">IDENTIDAD            </w:t>
            </w:r>
            <w:r w:rsidR="00ED3746" w:rsidRPr="00D7580E">
              <w:rPr>
                <w:rFonts w:ascii="Arial" w:hAnsi="Arial" w:cs="Arial"/>
              </w:rPr>
              <w:t>1.095.940.854</w:t>
            </w:r>
            <w:r w:rsidR="00ED3746">
              <w:t xml:space="preserve">   </w:t>
            </w:r>
            <w:r>
              <w:t xml:space="preserve">               </w:t>
            </w:r>
          </w:p>
          <w:p w14:paraId="32933B9D" w14:textId="40F945DD" w:rsidR="00D95B25" w:rsidRDefault="00D95B25" w:rsidP="00D95B25">
            <w:pPr>
              <w:pStyle w:val="Ttulo2Alt"/>
              <w:ind w:left="447" w:hanging="447"/>
            </w:pPr>
            <w:r>
              <w:rPr>
                <w:b/>
                <w:noProof/>
                <w:lang w:val="es-CO" w:eastAsia="es-CO"/>
              </w:rPr>
              <w:drawing>
                <wp:inline distT="0" distB="0" distL="0" distR="0" wp14:anchorId="5562B99F" wp14:editId="79ACC422">
                  <wp:extent cx="266700" cy="2133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oman-297204_640[1].png"/>
                          <pic:cNvPicPr/>
                        </pic:nvPicPr>
                        <pic:blipFill rotWithShape="1">
                          <a:blip r:embed="rId17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914"/>
                          <a:stretch/>
                        </pic:blipFill>
                        <pic:spPr bwMode="auto">
                          <a:xfrm>
                            <a:off x="0" y="0"/>
                            <a:ext cx="268590" cy="214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lang w:bidi="es-ES"/>
              </w:rPr>
              <w:t xml:space="preserve">FECHA DE NACIMIENTO             </w:t>
            </w:r>
            <w:r>
              <w:rPr>
                <w:rFonts w:ascii="Arial" w:hAnsi="Arial" w:cs="Arial"/>
              </w:rPr>
              <w:t>28 de julio 1995</w:t>
            </w:r>
            <w:r>
              <w:t xml:space="preserve">                  </w:t>
            </w:r>
          </w:p>
          <w:p w14:paraId="1DBCF1B4" w14:textId="3FB4CD86" w:rsidR="00D95B25" w:rsidRPr="00D95B25" w:rsidRDefault="00D95B25" w:rsidP="00D95B25"/>
        </w:tc>
        <w:tc>
          <w:tcPr>
            <w:tcW w:w="355" w:type="dxa"/>
            <w:gridSpan w:val="2"/>
          </w:tcPr>
          <w:p w14:paraId="749149E6" w14:textId="77777777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eastAsia="Times New Roman" w:cs="Georgia"/>
                <w:color w:val="FFFFFF"/>
                <w:sz w:val="16"/>
                <w:szCs w:val="22"/>
              </w:rPr>
            </w:pPr>
          </w:p>
        </w:tc>
      </w:tr>
      <w:tr w:rsidR="00F079F2" w:rsidRPr="00565BF6" w14:paraId="5361AE31" w14:textId="77777777" w:rsidTr="0013190E">
        <w:trPr>
          <w:trHeight w:val="2735"/>
        </w:trPr>
        <w:tc>
          <w:tcPr>
            <w:tcW w:w="2998" w:type="dxa"/>
            <w:gridSpan w:val="2"/>
            <w:vMerge/>
          </w:tcPr>
          <w:p w14:paraId="451266C8" w14:textId="77777777" w:rsidR="00F079F2" w:rsidRPr="00565BF6" w:rsidRDefault="00F079F2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50" w:type="dxa"/>
          </w:tcPr>
          <w:p w14:paraId="6DFDD853" w14:textId="77777777" w:rsidR="00F079F2" w:rsidRPr="00565BF6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486" w:type="dxa"/>
            <w:gridSpan w:val="4"/>
          </w:tcPr>
          <w:p w14:paraId="3E60E7E8" w14:textId="77777777" w:rsidR="00B06C45" w:rsidRDefault="00B06C45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BA95D45" wp14:editId="7B6BEA04">
                      <wp:simplePos x="0" y="0"/>
                      <wp:positionH relativeFrom="column">
                        <wp:posOffset>925830</wp:posOffset>
                      </wp:positionH>
                      <wp:positionV relativeFrom="paragraph">
                        <wp:posOffset>90805</wp:posOffset>
                      </wp:positionV>
                      <wp:extent cx="3457575" cy="0"/>
                      <wp:effectExtent l="0" t="0" r="28575" b="19050"/>
                      <wp:wrapNone/>
                      <wp:docPr id="12" name="Conector rec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575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179792" id="Conector recto 1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9pt,7.15pt" to="345.1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" strokecolor="#002060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noProof/>
                <w:color w:val="002060"/>
                <w:lang w:val="es-CO" w:eastAsia="es-CO"/>
              </w:rPr>
              <w:t>PERFIL</w:t>
            </w:r>
          </w:p>
          <w:p w14:paraId="26AD7D95" w14:textId="77777777" w:rsidR="00B52438" w:rsidRPr="00B52438" w:rsidRDefault="00B52438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7B1B666F" w14:textId="080B290F" w:rsidR="00C85BD2" w:rsidRPr="00D7446B" w:rsidRDefault="00C85BD2" w:rsidP="000F2068">
            <w:pPr>
              <w:shd w:val="clear" w:color="auto" w:fill="FFFFFF"/>
              <w:spacing w:before="0" w:after="75" w:line="240" w:lineRule="auto"/>
              <w:jc w:val="both"/>
              <w:textAlignment w:val="baseline"/>
              <w:rPr>
                <w:rFonts w:asciiTheme="minorHAnsi" w:eastAsia="Times New Roman" w:hAnsiTheme="minorHAnsi" w:cs="Arial"/>
                <w:szCs w:val="22"/>
                <w:lang w:eastAsia="es-CO"/>
              </w:rPr>
            </w:pP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Ingeniera Electrónica, enfocada en el desarrollo de sitios web Front </w:t>
            </w:r>
            <w:proofErr w:type="spellStart"/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End</w:t>
            </w:r>
            <w:proofErr w:type="spellEnd"/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; competente en HTML</w:t>
            </w:r>
            <w:r w:rsidRPr="00D7446B">
              <w:rPr>
                <w:rFonts w:ascii="Arial" w:eastAsia="Times New Roman" w:hAnsi="Arial" w:cs="Arial"/>
                <w:szCs w:val="22"/>
                <w:lang w:eastAsia="es-CO"/>
              </w:rPr>
              <w:t>5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, CSS</w:t>
            </w:r>
            <w:r w:rsidRPr="00D7446B">
              <w:rPr>
                <w:rFonts w:ascii="Arial" w:eastAsia="Times New Roman" w:hAnsi="Arial" w:cs="Arial"/>
                <w:szCs w:val="22"/>
                <w:lang w:eastAsia="es-CO"/>
              </w:rPr>
              <w:t>3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, JavaScript, librerías tales c</w:t>
            </w:r>
            <w:r w:rsidR="007218D1">
              <w:rPr>
                <w:rFonts w:asciiTheme="minorHAnsi" w:eastAsia="Times New Roman" w:hAnsiTheme="minorHAnsi" w:cs="Arial"/>
                <w:szCs w:val="22"/>
                <w:lang w:eastAsia="es-CO"/>
              </w:rPr>
              <w:t>o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mo Bootstrap5 y jQuery; nociones básicas de composición, colorimetría y tipografía para el diseño de </w:t>
            </w:r>
            <w:r w:rsidR="009A73D8">
              <w:rPr>
                <w:rFonts w:asciiTheme="minorHAnsi" w:eastAsia="Times New Roman" w:hAnsiTheme="minorHAnsi" w:cs="Arial"/>
                <w:szCs w:val="22"/>
                <w:lang w:eastAsia="es-CO"/>
              </w:rPr>
              <w:t>é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stas. Ampliamente encaminada a mejorar, progresar y encontrar soluciones rápidas para desempeñarme eficazmente en el desarrollo de mis funciones como programadora.</w:t>
            </w:r>
          </w:p>
          <w:p w14:paraId="55CAF359" w14:textId="21A7A12A" w:rsidR="00C85BD2" w:rsidRPr="00D7446B" w:rsidRDefault="00C85BD2" w:rsidP="000F2068">
            <w:pPr>
              <w:shd w:val="clear" w:color="auto" w:fill="FFFFFF"/>
              <w:spacing w:before="0" w:after="75" w:line="240" w:lineRule="auto"/>
              <w:jc w:val="both"/>
              <w:textAlignment w:val="baseline"/>
              <w:rPr>
                <w:rFonts w:asciiTheme="minorHAnsi" w:eastAsia="Times New Roman" w:hAnsiTheme="minorHAnsi" w:cs="Arial"/>
                <w:szCs w:val="22"/>
                <w:lang w:eastAsia="es-CO"/>
              </w:rPr>
            </w:pP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Por otro lado, cuento con experiencia en diseño y ejecución de un sistema de control </w:t>
            </w:r>
            <w:r w:rsidR="006247B3">
              <w:rPr>
                <w:rFonts w:asciiTheme="minorHAnsi" w:eastAsia="Times New Roman" w:hAnsiTheme="minorHAnsi" w:cs="Arial"/>
                <w:szCs w:val="22"/>
                <w:lang w:eastAsia="es-CO"/>
              </w:rPr>
              <w:t>MPPT para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módulo</w:t>
            </w:r>
            <w:r w:rsidR="006247B3">
              <w:rPr>
                <w:rFonts w:asciiTheme="minorHAnsi" w:eastAsia="Times New Roman" w:hAnsiTheme="minorHAnsi" w:cs="Arial"/>
                <w:szCs w:val="22"/>
                <w:lang w:eastAsia="es-CO"/>
              </w:rPr>
              <w:t>s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fotovoltaico</w:t>
            </w:r>
            <w:r w:rsidR="006247B3">
              <w:rPr>
                <w:rFonts w:asciiTheme="minorHAnsi" w:eastAsia="Times New Roman" w:hAnsiTheme="minorHAnsi" w:cs="Arial"/>
                <w:szCs w:val="22"/>
                <w:lang w:eastAsia="es-CO"/>
              </w:rPr>
              <w:t>s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, conocimiento en servidores, comunicaciones móviles, redes, montaje de tarjetas de circuito impreso, automatización, lenguajes de programación como Matlab,</w:t>
            </w:r>
            <w:r w:rsidR="007218D1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Ladder</w:t>
            </w:r>
            <w:r w:rsidR="007218D1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y para microcontroladores Atmel</w:t>
            </w:r>
            <w:r w:rsidRPr="00D7446B">
              <w:rPr>
                <w:rFonts w:asciiTheme="minorHAnsi" w:eastAsia="Times New Roman" w:hAnsiTheme="minorHAnsi" w:cs="Arial"/>
                <w:szCs w:val="22"/>
                <w:lang w:eastAsia="es-CO"/>
              </w:rPr>
              <w:t>; a su vez tuve la oportunidad de trabajar con equipos estéticos y de electromedicina. Altamente responsable, claridad en los objetivos, definición de las tareas para el direccionamiento del trabajo, adaptación a un entorno cambiante y al aprendizaje continuo en los diferentes campos afines a la electrónica.</w:t>
            </w:r>
          </w:p>
          <w:p w14:paraId="3C70F74B" w14:textId="54CBD2FC" w:rsidR="0013190E" w:rsidRDefault="0013190E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3DC17CE9" w14:textId="77777777" w:rsidR="0013190E" w:rsidRDefault="0013190E" w:rsidP="0013190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4D2C082" wp14:editId="6430276C">
                      <wp:simplePos x="0" y="0"/>
                      <wp:positionH relativeFrom="column">
                        <wp:posOffset>2145029</wp:posOffset>
                      </wp:positionH>
                      <wp:positionV relativeFrom="paragraph">
                        <wp:posOffset>97790</wp:posOffset>
                      </wp:positionV>
                      <wp:extent cx="2238375" cy="0"/>
                      <wp:effectExtent l="0" t="0" r="28575" b="19050"/>
                      <wp:wrapNone/>
                      <wp:docPr id="10" name="Conector rec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383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1E4029" id="Conector recto 10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9pt,7.7pt" to="345.1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" strokecolor="#002060" strokeweight="1.5pt">
                      <v:stroke joinstyle="miter"/>
                    </v:line>
                  </w:pict>
                </mc:Fallback>
              </mc:AlternateContent>
            </w:r>
            <w:r w:rsidRPr="00ED3746">
              <w:rPr>
                <w:b/>
                <w:color w:val="002060"/>
                <w:lang w:bidi="es-ES"/>
              </w:rPr>
              <w:t>FORMACIÓN ACADÉMICA</w:t>
            </w:r>
          </w:p>
          <w:p w14:paraId="42E1CE3C" w14:textId="77777777" w:rsidR="0013190E" w:rsidRDefault="0013190E" w:rsidP="0013190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6BB1BA99" w14:textId="77777777" w:rsidR="0013190E" w:rsidRDefault="0013190E" w:rsidP="0013190E">
            <w:pPr>
              <w:pStyle w:val="Detallesdeltrabajo"/>
              <w:numPr>
                <w:ilvl w:val="0"/>
                <w:numId w:val="44"/>
              </w:numPr>
              <w:rPr>
                <w:b/>
              </w:rPr>
            </w:pPr>
            <w:r w:rsidRPr="0099667E">
              <w:rPr>
                <w:b/>
              </w:rPr>
              <w:t>Ingeniería Electrónica</w:t>
            </w:r>
          </w:p>
          <w:p w14:paraId="1C506184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Unidades Tecnológicas de Santander (UTS)</w:t>
            </w:r>
          </w:p>
          <w:p w14:paraId="52B9C803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Bucaramanga, 2020</w:t>
            </w:r>
          </w:p>
          <w:p w14:paraId="3C3B0ABC" w14:textId="77777777" w:rsidR="0013190E" w:rsidRDefault="0013190E" w:rsidP="0013190E">
            <w:pPr>
              <w:pStyle w:val="Detallesdeltrabajo"/>
              <w:numPr>
                <w:ilvl w:val="0"/>
                <w:numId w:val="42"/>
              </w:numPr>
              <w:rPr>
                <w:b/>
              </w:rPr>
            </w:pPr>
            <w:r>
              <w:rPr>
                <w:b/>
              </w:rPr>
              <w:t>Tecnóloga en Electrónica Industrial</w:t>
            </w:r>
          </w:p>
          <w:p w14:paraId="40179A80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Unidades Tecnológicas de Santander (UTS)</w:t>
            </w:r>
          </w:p>
          <w:p w14:paraId="648EEFEC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Bucaramanga, 2016</w:t>
            </w:r>
          </w:p>
          <w:p w14:paraId="5A971F41" w14:textId="77777777" w:rsidR="0013190E" w:rsidRDefault="0013190E" w:rsidP="0013190E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1452C6">
              <w:rPr>
                <w:rFonts w:eastAsia="Times New Roman" w:cs="Georgia"/>
                <w:b/>
                <w:szCs w:val="22"/>
              </w:rPr>
              <w:t>Bachiller</w:t>
            </w:r>
          </w:p>
          <w:p w14:paraId="7296D761" w14:textId="77777777" w:rsidR="0013190E" w:rsidRPr="001452C6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1452C6">
              <w:rPr>
                <w:rFonts w:eastAsia="Times New Roman" w:cs="Georgia"/>
                <w:szCs w:val="22"/>
              </w:rPr>
              <w:t>Colegio La Merced</w:t>
            </w:r>
          </w:p>
          <w:p w14:paraId="1FD18B1E" w14:textId="6F9D2E96" w:rsidR="0013190E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1452C6">
              <w:rPr>
                <w:rFonts w:eastAsia="Times New Roman" w:cs="Georgia"/>
                <w:szCs w:val="22"/>
              </w:rPr>
              <w:t>Bucaramanga, 2012</w:t>
            </w:r>
          </w:p>
          <w:p w14:paraId="7C11156B" w14:textId="366F9D7D" w:rsidR="0013190E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tbl>
            <w:tblPr>
              <w:tblpPr w:leftFromText="141" w:rightFromText="141" w:vertAnchor="text" w:tblpY="1"/>
              <w:tblOverlap w:val="never"/>
              <w:tblW w:w="5128" w:type="pct"/>
              <w:tblLayout w:type="fixed"/>
              <w:tblCellMar>
                <w:left w:w="115" w:type="dxa"/>
                <w:right w:w="115" w:type="dxa"/>
              </w:tblCellMar>
              <w:tblLook w:val="0600" w:firstRow="0" w:lastRow="0" w:firstColumn="0" w:lastColumn="0" w:noHBand="1" w:noVBand="1"/>
            </w:tblPr>
            <w:tblGrid>
              <w:gridCol w:w="7442"/>
            </w:tblGrid>
            <w:tr w:rsidR="0013190E" w:rsidRPr="0099667E" w14:paraId="69D3E03F" w14:textId="77777777" w:rsidTr="005E16A2">
              <w:trPr>
                <w:trHeight w:val="415"/>
              </w:trPr>
              <w:tc>
                <w:tcPr>
                  <w:tcW w:w="6924" w:type="dxa"/>
                </w:tcPr>
                <w:p w14:paraId="57155E6A" w14:textId="77777777" w:rsidR="0013190E" w:rsidRPr="0099667E" w:rsidRDefault="0013190E" w:rsidP="0013190E">
                  <w:pPr>
                    <w:widowControl w:val="0"/>
                    <w:autoSpaceDE w:val="0"/>
                    <w:autoSpaceDN w:val="0"/>
                    <w:adjustRightInd w:val="0"/>
                    <w:spacing w:before="0" w:line="240" w:lineRule="auto"/>
                    <w:jc w:val="both"/>
                    <w:rPr>
                      <w:rFonts w:eastAsia="Times New Roman" w:cs="Georgia"/>
                      <w:b/>
                      <w:szCs w:val="22"/>
                    </w:rPr>
                  </w:pPr>
                  <w:r w:rsidRPr="00004B4D">
                    <w:rPr>
                      <w:b/>
                      <w:noProof/>
                      <w:color w:val="002060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004EC5A1" wp14:editId="690064D0">
                            <wp:simplePos x="0" y="0"/>
                            <wp:positionH relativeFrom="column">
                              <wp:posOffset>2106929</wp:posOffset>
                            </wp:positionH>
                            <wp:positionV relativeFrom="paragraph">
                              <wp:posOffset>98425</wp:posOffset>
                            </wp:positionV>
                            <wp:extent cx="2276475" cy="0"/>
                            <wp:effectExtent l="0" t="0" r="28575" b="19050"/>
                            <wp:wrapNone/>
                            <wp:docPr id="14" name="Conector recto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276475" cy="0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rgbClr val="00206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4ED78253" id="Conector recto 14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9pt,7.75pt" to="345.1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" strokecolor="#002060" strokeweight="1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color w:val="002060"/>
                      <w:lang w:bidi="es-ES"/>
                    </w:rPr>
                    <w:t>EDUCACIÓN NO FORMAL</w:t>
                  </w:r>
                </w:p>
              </w:tc>
            </w:tr>
          </w:tbl>
          <w:p w14:paraId="4C168923" w14:textId="77777777" w:rsidR="0013190E" w:rsidRDefault="0013190E" w:rsidP="0013190E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C64869">
              <w:rPr>
                <w:rFonts w:eastAsia="Times New Roman" w:cs="Georgia"/>
                <w:b/>
                <w:szCs w:val="22"/>
              </w:rPr>
              <w:t>Curso de inglés</w:t>
            </w:r>
          </w:p>
          <w:p w14:paraId="1797EA98" w14:textId="77777777" w:rsidR="0013190E" w:rsidRPr="00C64869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Universidad Industrial de Santander (UIS)</w:t>
            </w:r>
          </w:p>
          <w:p w14:paraId="3A0F8BC1" w14:textId="7749502E" w:rsidR="0013190E" w:rsidRPr="00C64869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Nivel B1</w:t>
            </w:r>
            <w:r w:rsidR="0026729B">
              <w:rPr>
                <w:rFonts w:eastAsia="Times New Roman" w:cs="Georgia"/>
                <w:szCs w:val="22"/>
              </w:rPr>
              <w:t xml:space="preserve">.3 </w:t>
            </w:r>
            <w:r w:rsidRPr="00C64869">
              <w:rPr>
                <w:rFonts w:eastAsia="Times New Roman" w:cs="Georgia"/>
                <w:szCs w:val="22"/>
              </w:rPr>
              <w:t>- En curso</w:t>
            </w:r>
            <w:r w:rsidR="006D0E7D">
              <w:rPr>
                <w:rFonts w:eastAsia="Times New Roman" w:cs="Georgia"/>
                <w:szCs w:val="22"/>
              </w:rPr>
              <w:t>, 2021</w:t>
            </w:r>
          </w:p>
          <w:p w14:paraId="01715058" w14:textId="77777777" w:rsidR="0013190E" w:rsidRPr="00C64869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Bucaramanga</w:t>
            </w:r>
          </w:p>
          <w:p w14:paraId="732402A7" w14:textId="77777777" w:rsidR="0013190E" w:rsidRDefault="0013190E" w:rsidP="0013190E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C64869">
              <w:rPr>
                <w:rFonts w:eastAsia="Times New Roman" w:cs="Georgia"/>
                <w:b/>
                <w:szCs w:val="22"/>
              </w:rPr>
              <w:t xml:space="preserve">Curso Full </w:t>
            </w:r>
            <w:proofErr w:type="spellStart"/>
            <w:r w:rsidRPr="00C64869">
              <w:rPr>
                <w:rFonts w:eastAsia="Times New Roman" w:cs="Georgia"/>
                <w:b/>
                <w:szCs w:val="22"/>
              </w:rPr>
              <w:t>Stack</w:t>
            </w:r>
            <w:proofErr w:type="spellEnd"/>
            <w:r w:rsidRPr="00C64869">
              <w:rPr>
                <w:rFonts w:eastAsia="Times New Roman" w:cs="Georgia"/>
                <w:b/>
                <w:szCs w:val="22"/>
              </w:rPr>
              <w:t xml:space="preserve"> web development</w:t>
            </w:r>
          </w:p>
          <w:p w14:paraId="0BBC1E2F" w14:textId="5295FBCE" w:rsidR="0026729B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Udemy –</w:t>
            </w:r>
            <w:r w:rsidR="0026729B">
              <w:rPr>
                <w:rFonts w:eastAsia="Times New Roman" w:cs="Georgia"/>
                <w:szCs w:val="22"/>
              </w:rPr>
              <w:t xml:space="preserve">Front </w:t>
            </w:r>
            <w:proofErr w:type="spellStart"/>
            <w:r w:rsidR="0026729B">
              <w:rPr>
                <w:rFonts w:eastAsia="Times New Roman" w:cs="Georgia"/>
                <w:szCs w:val="22"/>
              </w:rPr>
              <w:t>End</w:t>
            </w:r>
            <w:proofErr w:type="spellEnd"/>
            <w:r w:rsidR="0026729B">
              <w:rPr>
                <w:rFonts w:eastAsia="Times New Roman" w:cs="Georgia"/>
                <w:szCs w:val="22"/>
              </w:rPr>
              <w:t>, Finalizado</w:t>
            </w:r>
            <w:r w:rsidR="006D0E7D">
              <w:rPr>
                <w:rFonts w:eastAsia="Times New Roman" w:cs="Georgia"/>
                <w:szCs w:val="22"/>
              </w:rPr>
              <w:t>, 2021</w:t>
            </w:r>
          </w:p>
          <w:p w14:paraId="4786B3D5" w14:textId="5EE9FADB" w:rsidR="0013190E" w:rsidRPr="0026729B" w:rsidRDefault="0026729B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             </w:t>
            </w:r>
            <w:r w:rsidRPr="00C64869">
              <w:rPr>
                <w:rFonts w:eastAsia="Times New Roman" w:cs="Georgia"/>
                <w:szCs w:val="22"/>
              </w:rPr>
              <w:t>–</w:t>
            </w:r>
            <w:r>
              <w:rPr>
                <w:rFonts w:eastAsia="Times New Roman" w:cs="Georgia"/>
                <w:szCs w:val="22"/>
              </w:rPr>
              <w:t xml:space="preserve">Back </w:t>
            </w:r>
            <w:proofErr w:type="spellStart"/>
            <w:r>
              <w:rPr>
                <w:rFonts w:eastAsia="Times New Roman" w:cs="Georgia"/>
                <w:szCs w:val="22"/>
              </w:rPr>
              <w:t>End</w:t>
            </w:r>
            <w:proofErr w:type="spellEnd"/>
            <w:r>
              <w:rPr>
                <w:rFonts w:eastAsia="Times New Roman" w:cs="Georgia"/>
                <w:szCs w:val="22"/>
              </w:rPr>
              <w:t>, En curso</w:t>
            </w:r>
            <w:r w:rsidR="006D0E7D">
              <w:rPr>
                <w:rFonts w:eastAsia="Times New Roman" w:cs="Georgia"/>
                <w:szCs w:val="22"/>
              </w:rPr>
              <w:t>, 2021</w:t>
            </w:r>
          </w:p>
          <w:p w14:paraId="7AF98BF5" w14:textId="77777777" w:rsidR="00101330" w:rsidRDefault="00101330" w:rsidP="00101330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>
              <w:rPr>
                <w:rFonts w:eastAsia="Times New Roman" w:cs="Georgia"/>
                <w:b/>
                <w:szCs w:val="22"/>
              </w:rPr>
              <w:t>Redes y Seguridad</w:t>
            </w:r>
          </w:p>
          <w:p w14:paraId="79E3D43B" w14:textId="77777777" w:rsidR="00B9283C" w:rsidRDefault="00101330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Servicio Nacional de aprendizaje Sena</w:t>
            </w:r>
            <w:r w:rsidRPr="00C64869">
              <w:rPr>
                <w:rFonts w:eastAsia="Times New Roman" w:cs="Georgia"/>
                <w:szCs w:val="22"/>
              </w:rPr>
              <w:t xml:space="preserve"> </w:t>
            </w:r>
          </w:p>
          <w:p w14:paraId="6CD82C8F" w14:textId="768E1C55" w:rsidR="00101330" w:rsidRDefault="00101330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Noviembre, 2020</w:t>
            </w:r>
          </w:p>
          <w:p w14:paraId="28110F50" w14:textId="622A7F39" w:rsidR="0026729B" w:rsidRDefault="0026729B" w:rsidP="0026729B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proofErr w:type="spellStart"/>
            <w:r>
              <w:rPr>
                <w:rFonts w:eastAsia="Times New Roman" w:cs="Georgia"/>
                <w:b/>
                <w:szCs w:val="22"/>
              </w:rPr>
              <w:t>Cybersecurity</w:t>
            </w:r>
            <w:proofErr w:type="spellEnd"/>
            <w:r>
              <w:rPr>
                <w:rFonts w:eastAsia="Times New Roman" w:cs="Georgia"/>
                <w:b/>
                <w:szCs w:val="22"/>
              </w:rPr>
              <w:t xml:space="preserve"> </w:t>
            </w:r>
            <w:proofErr w:type="spellStart"/>
            <w:r>
              <w:rPr>
                <w:rFonts w:eastAsia="Times New Roman" w:cs="Georgia"/>
                <w:b/>
                <w:szCs w:val="22"/>
              </w:rPr>
              <w:t>Introduction</w:t>
            </w:r>
            <w:proofErr w:type="spellEnd"/>
          </w:p>
          <w:p w14:paraId="31854170" w14:textId="6608B1D2" w:rsidR="0026729B" w:rsidRDefault="006D0E7D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CISCO </w:t>
            </w:r>
            <w:proofErr w:type="spellStart"/>
            <w:r>
              <w:rPr>
                <w:rFonts w:eastAsia="Times New Roman" w:cs="Georgia"/>
                <w:szCs w:val="22"/>
              </w:rPr>
              <w:t>Networking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Academy</w:t>
            </w:r>
          </w:p>
          <w:p w14:paraId="602C2334" w14:textId="77A6294D" w:rsidR="0026729B" w:rsidRPr="00101330" w:rsidRDefault="006D0E7D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En curso,</w:t>
            </w:r>
            <w:r w:rsidR="0026729B">
              <w:rPr>
                <w:rFonts w:eastAsia="Times New Roman" w:cs="Georgia"/>
                <w:szCs w:val="22"/>
              </w:rPr>
              <w:t xml:space="preserve"> 202</w:t>
            </w:r>
            <w:r>
              <w:rPr>
                <w:rFonts w:eastAsia="Times New Roman" w:cs="Georgia"/>
                <w:szCs w:val="22"/>
              </w:rPr>
              <w:t>1</w:t>
            </w:r>
          </w:p>
          <w:p w14:paraId="44E1DE11" w14:textId="77777777" w:rsidR="0026729B" w:rsidRPr="00101330" w:rsidRDefault="0026729B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14F80788" w14:textId="77777777" w:rsidR="00EB42D6" w:rsidRDefault="00E7479B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DBC9014" wp14:editId="53446831">
                      <wp:simplePos x="0" y="0"/>
                      <wp:positionH relativeFrom="column">
                        <wp:posOffset>3884295</wp:posOffset>
                      </wp:positionH>
                      <wp:positionV relativeFrom="paragraph">
                        <wp:posOffset>92710</wp:posOffset>
                      </wp:positionV>
                      <wp:extent cx="495300" cy="0"/>
                      <wp:effectExtent l="0" t="0" r="0" b="0"/>
                      <wp:wrapNone/>
                      <wp:docPr id="5" name="Conector rec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D91526" id="Conector recto 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85pt,7.3pt" to="344.8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" strokecolor="#002060" strokeweight="1.5pt">
                      <v:stroke joinstyle="miter"/>
                    </v:line>
                  </w:pict>
                </mc:Fallback>
              </mc:AlternateContent>
            </w:r>
            <w:r w:rsidRPr="00ED3746">
              <w:rPr>
                <w:b/>
                <w:color w:val="002060"/>
                <w:lang w:bidi="es-ES"/>
              </w:rPr>
              <w:t xml:space="preserve">EXPERIENCIA </w:t>
            </w:r>
            <w:r>
              <w:rPr>
                <w:b/>
                <w:color w:val="002060"/>
                <w:lang w:bidi="es-ES"/>
              </w:rPr>
              <w:t>DESARROLLO FRONT END JUNIOR</w:t>
            </w:r>
          </w:p>
          <w:p w14:paraId="2DDF5E15" w14:textId="77777777" w:rsidR="00EB42D6" w:rsidRDefault="00EB42D6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7FF45067" w14:textId="0FDB567E" w:rsidR="00EB42D6" w:rsidRPr="003B29AD" w:rsidRDefault="00EB42D6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</w:pPr>
            <w:r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M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e encuentro en un constante aprendizaje en la creación de sitios web interactivos y de alto rendimiento que funcionen en todas las plataformas y 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lastRenderedPageBreak/>
              <w:t>dispositivos.</w:t>
            </w:r>
            <w:r w:rsidRPr="003B29AD">
              <w:rPr>
                <w:b/>
                <w:color w:val="000000" w:themeColor="text1"/>
                <w:lang w:bidi="es-ES"/>
              </w:rPr>
              <w:t xml:space="preserve"> 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Aunque estoy algo familiarizada con el uso de frameworks, mis </w:t>
            </w:r>
            <w:r w:rsidR="000E5BAA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páginas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web están codificados principalmente con HTML</w:t>
            </w:r>
            <w:r w:rsidRPr="00EB42D6">
              <w:rPr>
                <w:rFonts w:ascii="Arial" w:eastAsia="Times New Roman" w:hAnsi="Arial" w:cs="Arial"/>
                <w:color w:val="000000" w:themeColor="text1"/>
                <w:szCs w:val="22"/>
                <w:lang w:val="es-CO" w:eastAsia="es-CO"/>
              </w:rPr>
              <w:t>5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, CSS</w:t>
            </w:r>
            <w:r w:rsidRPr="00EB42D6">
              <w:rPr>
                <w:rFonts w:ascii="Arial" w:eastAsia="Times New Roman" w:hAnsi="Arial" w:cs="Arial"/>
                <w:color w:val="000000" w:themeColor="text1"/>
                <w:szCs w:val="22"/>
                <w:lang w:val="es-CO" w:eastAsia="es-CO"/>
              </w:rPr>
              <w:t xml:space="preserve">3 </w:t>
            </w:r>
            <w:r w:rsidRPr="00EB42D6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y JavaScript.</w:t>
            </w:r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</w:p>
          <w:p w14:paraId="09414CBC" w14:textId="29297BED" w:rsidR="00E44253" w:rsidRPr="003B29AD" w:rsidRDefault="00E44253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</w:pPr>
          </w:p>
          <w:p w14:paraId="3783EC58" w14:textId="722CC6FA" w:rsidR="00E44253" w:rsidRPr="00EB42D6" w:rsidRDefault="000E5BAA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0000" w:themeColor="text1"/>
                <w:lang w:bidi="es-ES"/>
              </w:rPr>
            </w:pPr>
            <w:r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Mi</w:t>
            </w:r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portafolio </w:t>
            </w:r>
            <w:r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cuenta </w:t>
            </w:r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con interfaces simples y con un fuerte énfasis en la "mejora progresiva"</w:t>
            </w:r>
            <w:r w:rsidR="003B29AD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utilizando los últimos estándares de navegación</w:t>
            </w:r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, busco formas creativas de ampliar los límites del código </w:t>
            </w:r>
            <w:proofErr w:type="spellStart"/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front-end</w:t>
            </w:r>
            <w:proofErr w:type="spellEnd"/>
            <w:r w:rsidR="00E44253" w:rsidRPr="003B29AD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sin comprometer la compatibilidad y el rendimiento del navegador.</w:t>
            </w:r>
          </w:p>
          <w:p w14:paraId="0E0967C8" w14:textId="77777777" w:rsidR="00EB42D6" w:rsidRPr="00EB42D6" w:rsidRDefault="00EB42D6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</w:p>
          <w:p w14:paraId="2755E1FB" w14:textId="75D64DAC" w:rsidR="00293B8C" w:rsidRPr="00ED3746" w:rsidRDefault="00293B8C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FDA65E" wp14:editId="6C0421ED">
                      <wp:simplePos x="0" y="0"/>
                      <wp:positionH relativeFrom="column">
                        <wp:posOffset>2007870</wp:posOffset>
                      </wp:positionH>
                      <wp:positionV relativeFrom="paragraph">
                        <wp:posOffset>89535</wp:posOffset>
                      </wp:positionV>
                      <wp:extent cx="2371725" cy="0"/>
                      <wp:effectExtent l="0" t="0" r="0" b="0"/>
                      <wp:wrapNone/>
                      <wp:docPr id="3" name="Conector rec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717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49E6D5" id="Conector recto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1pt,7.05pt" to="344.8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" strokecolor="#002060" strokeweight="1.5pt">
                      <v:stroke joinstyle="miter"/>
                    </v:line>
                  </w:pict>
                </mc:Fallback>
              </mc:AlternateContent>
            </w:r>
            <w:r w:rsidRPr="00ED3746">
              <w:rPr>
                <w:b/>
                <w:color w:val="002060"/>
                <w:lang w:bidi="es-ES"/>
              </w:rPr>
              <w:t xml:space="preserve">EXPERIENCIA </w:t>
            </w:r>
            <w:r w:rsidR="00247143">
              <w:rPr>
                <w:b/>
                <w:color w:val="002060"/>
                <w:lang w:bidi="es-ES"/>
              </w:rPr>
              <w:t>LABORAL</w:t>
            </w:r>
          </w:p>
          <w:p w14:paraId="6165E8C8" w14:textId="5672045B" w:rsidR="00C64869" w:rsidRDefault="00C64869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1DA02FB4" w14:textId="77777777" w:rsidR="00004B4D" w:rsidRPr="00C64869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rPr>
                <w:b/>
              </w:rPr>
              <w:t>J</w:t>
            </w:r>
            <w:r w:rsidRPr="00004B4D">
              <w:rPr>
                <w:b/>
              </w:rPr>
              <w:t>&amp;J CONSULTORES</w:t>
            </w:r>
          </w:p>
          <w:p w14:paraId="2552C736" w14:textId="77777777" w:rsidR="00004B4D" w:rsidRPr="00004B4D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 w:rsidRPr="00004B4D">
              <w:rPr>
                <w:b/>
              </w:rPr>
              <w:t>Asistente administrativa</w:t>
            </w:r>
          </w:p>
          <w:p w14:paraId="73B12CA5" w14:textId="484F5EEC" w:rsidR="00004B4D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 w:rsidRPr="00004B4D">
              <w:rPr>
                <w:b/>
              </w:rPr>
              <w:t xml:space="preserve">Girón, </w:t>
            </w:r>
            <w:r w:rsidR="00CA57DE" w:rsidRPr="00004B4D">
              <w:rPr>
                <w:b/>
              </w:rPr>
              <w:t>junio</w:t>
            </w:r>
            <w:r w:rsidRPr="00004B4D">
              <w:rPr>
                <w:b/>
              </w:rPr>
              <w:t xml:space="preserve"> 2018</w:t>
            </w:r>
            <w:r w:rsidR="00E06631">
              <w:rPr>
                <w:b/>
              </w:rPr>
              <w:t xml:space="preserve"> </w:t>
            </w:r>
            <w:r w:rsidRPr="00004B4D">
              <w:rPr>
                <w:b/>
              </w:rPr>
              <w:t xml:space="preserve">- </w:t>
            </w:r>
            <w:r w:rsidR="00CA57DE">
              <w:rPr>
                <w:b/>
              </w:rPr>
              <w:t>j</w:t>
            </w:r>
            <w:r w:rsidRPr="00004B4D">
              <w:rPr>
                <w:b/>
              </w:rPr>
              <w:t>ulio 2019</w:t>
            </w:r>
          </w:p>
          <w:p w14:paraId="6F0AA176" w14:textId="77777777" w:rsidR="00004B4D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</w:p>
          <w:p w14:paraId="05E11EE3" w14:textId="3E029925" w:rsidR="007B4162" w:rsidRPr="003B29AD" w:rsidRDefault="007B416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color w:val="000000" w:themeColor="text1"/>
              </w:rPr>
            </w:pPr>
            <w:r w:rsidRPr="003B29AD">
              <w:rPr>
                <w:color w:val="000000" w:themeColor="text1"/>
              </w:rPr>
              <w:t>Responsable de asegurar el buen funcionamiento de la oficina, realizando labores tales como</w:t>
            </w:r>
            <w:r w:rsidR="009A3384" w:rsidRPr="003B29AD">
              <w:rPr>
                <w:color w:val="000000" w:themeColor="text1"/>
              </w:rPr>
              <w:t>,</w:t>
            </w:r>
            <w:r w:rsidRPr="003B29AD">
              <w:rPr>
                <w:color w:val="000000" w:themeColor="text1"/>
              </w:rPr>
              <w:t xml:space="preserve"> asistencia al cliente, redacción de cartas, planificar</w:t>
            </w:r>
            <w:r w:rsidR="003B2019" w:rsidRPr="003B29AD">
              <w:rPr>
                <w:color w:val="000000" w:themeColor="text1"/>
              </w:rPr>
              <w:t xml:space="preserve">, </w:t>
            </w:r>
            <w:r w:rsidRPr="003B29AD">
              <w:rPr>
                <w:color w:val="000000" w:themeColor="text1"/>
              </w:rPr>
              <w:t>coordinar la agenda y organización de archivos.</w:t>
            </w:r>
          </w:p>
          <w:p w14:paraId="286A970D" w14:textId="77777777" w:rsidR="007B4162" w:rsidRPr="00004B4D" w:rsidRDefault="007B416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</w:p>
          <w:p w14:paraId="1C318420" w14:textId="77777777" w:rsidR="00004B4D" w:rsidRDefault="007B416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r w:rsidRPr="007B4162">
              <w:rPr>
                <w:u w:val="single"/>
              </w:rPr>
              <w:t>Funciones</w:t>
            </w:r>
          </w:p>
          <w:p w14:paraId="32A66E28" w14:textId="77777777" w:rsidR="007B4162" w:rsidRDefault="007B4162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7B4162">
              <w:t>Revis</w:t>
            </w:r>
            <w:r>
              <w:t>ar</w:t>
            </w:r>
            <w:r w:rsidRPr="007B4162">
              <w:t xml:space="preserve"> procesos de proyectos en curadurías. </w:t>
            </w:r>
          </w:p>
          <w:p w14:paraId="35DCC6A7" w14:textId="77777777" w:rsidR="007B4162" w:rsidRDefault="007B4162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Gestionar llamadas, correos electrónicos y</w:t>
            </w:r>
            <w:r w:rsidRPr="007B4162">
              <w:t xml:space="preserve"> correspondencia</w:t>
            </w:r>
            <w:r>
              <w:t>.</w:t>
            </w:r>
          </w:p>
          <w:p w14:paraId="71BDD180" w14:textId="77777777" w:rsidR="007B4162" w:rsidRPr="002E33AE" w:rsidRDefault="007B4162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r w:rsidRPr="002E33AE">
              <w:rPr>
                <w:rFonts w:asciiTheme="minorHAnsi" w:hAnsiTheme="minorHAnsi" w:cs="Open Sans"/>
                <w:color w:val="000000"/>
                <w:szCs w:val="22"/>
              </w:rPr>
              <w:t>Archivar y organizar documentos, tanto físicos como digitales, incluyendo correos electrónicos, recibos, reportes y otros documentos administrativos</w:t>
            </w:r>
            <w:r w:rsidR="002E33AE" w:rsidRPr="002E33AE">
              <w:rPr>
                <w:rFonts w:asciiTheme="minorHAnsi" w:hAnsiTheme="minorHAnsi" w:cs="Open Sans"/>
                <w:color w:val="000000"/>
                <w:szCs w:val="22"/>
              </w:rPr>
              <w:t>.</w:t>
            </w:r>
          </w:p>
          <w:p w14:paraId="2E33AAFB" w14:textId="77777777" w:rsidR="0013190E" w:rsidRPr="0013190E" w:rsidRDefault="002E33AE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r w:rsidRPr="002E33AE">
              <w:rPr>
                <w:rFonts w:asciiTheme="minorHAnsi" w:hAnsiTheme="minorHAnsi" w:cs="Open Sans"/>
                <w:color w:val="000000"/>
                <w:szCs w:val="22"/>
              </w:rPr>
              <w:t>Interactuar con clientes, llevando a cabo la solución de reclamos y requerimientos</w:t>
            </w:r>
            <w:r w:rsidR="0013190E">
              <w:rPr>
                <w:rFonts w:asciiTheme="minorHAnsi" w:hAnsiTheme="minorHAnsi" w:cs="Open Sans"/>
                <w:color w:val="000000"/>
                <w:szCs w:val="22"/>
              </w:rPr>
              <w:t>.</w:t>
            </w:r>
          </w:p>
          <w:p w14:paraId="1A1B1DBA" w14:textId="750DD1B9" w:rsidR="00004B4D" w:rsidRPr="00C64869" w:rsidRDefault="002E33A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r w:rsidRPr="002E33AE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</w:p>
          <w:p w14:paraId="1D5036B9" w14:textId="77777777" w:rsidR="002E33AE" w:rsidRDefault="002E33AE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r w:rsidRPr="002E33AE">
              <w:rPr>
                <w:u w:val="single"/>
              </w:rPr>
              <w:t>Logros</w:t>
            </w:r>
          </w:p>
          <w:p w14:paraId="29501BFE" w14:textId="77777777" w:rsidR="002E33AE" w:rsidRDefault="00E06631" w:rsidP="0099667E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Mejoramiento en la visibilidad de la empresa para el contacto con el cliente.</w:t>
            </w:r>
          </w:p>
          <w:p w14:paraId="77E9DD1A" w14:textId="6F1DF52A" w:rsidR="00217A94" w:rsidRDefault="009A3384" w:rsidP="0099667E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 xml:space="preserve">Optimización del tiempo y los procesos para los requerimientos de forma eficaz.  </w:t>
            </w:r>
          </w:p>
          <w:p w14:paraId="6B5351DA" w14:textId="77777777" w:rsidR="00247143" w:rsidRDefault="00247143" w:rsidP="00247143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42AAB005" w14:textId="67D1D51E" w:rsidR="00E06631" w:rsidRPr="00217A94" w:rsidRDefault="00E06631" w:rsidP="00217A9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217A94">
              <w:rPr>
                <w:b/>
              </w:rPr>
              <w:t>VACUSONIC BIOTECH LTDA.</w:t>
            </w:r>
          </w:p>
          <w:p w14:paraId="292F87DC" w14:textId="77777777" w:rsidR="00E06631" w:rsidRPr="00004B4D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>
              <w:rPr>
                <w:b/>
              </w:rPr>
              <w:t>Asistente de producción de equipos estéticos y electrómedicos</w:t>
            </w:r>
          </w:p>
          <w:p w14:paraId="1F7BD246" w14:textId="489B0D80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Bucaramanga, </w:t>
            </w:r>
            <w:r w:rsidR="00CA57DE">
              <w:rPr>
                <w:b/>
              </w:rPr>
              <w:t>junio</w:t>
            </w:r>
            <w:r>
              <w:rPr>
                <w:b/>
              </w:rPr>
              <w:t xml:space="preserve"> 2017 –</w:t>
            </w:r>
            <w:r w:rsidRPr="00004B4D">
              <w:rPr>
                <w:b/>
              </w:rPr>
              <w:t xml:space="preserve"> </w:t>
            </w:r>
            <w:r w:rsidR="00CA57DE">
              <w:rPr>
                <w:b/>
              </w:rPr>
              <w:t>enero</w:t>
            </w:r>
            <w:r>
              <w:rPr>
                <w:b/>
              </w:rPr>
              <w:t xml:space="preserve"> 2018</w:t>
            </w:r>
          </w:p>
          <w:p w14:paraId="6C3E889D" w14:textId="77777777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360BF04A" w14:textId="38DDE833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r w:rsidRPr="007B4162">
              <w:rPr>
                <w:u w:val="single"/>
              </w:rPr>
              <w:t>Funciones</w:t>
            </w:r>
          </w:p>
          <w:p w14:paraId="3421C086" w14:textId="513A9B34" w:rsidR="00217A94" w:rsidRPr="00217A94" w:rsidRDefault="00217A94" w:rsidP="0013190E">
            <w:pPr>
              <w:pStyle w:val="Prrafodelista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217A94">
              <w:t>Fabricación de los respectivos equipos</w:t>
            </w:r>
            <w:r>
              <w:t>,</w:t>
            </w:r>
            <w:r w:rsidRPr="00217A94">
              <w:t xml:space="preserve"> desde pre ensamble</w:t>
            </w:r>
            <w:r w:rsidR="0013190E">
              <w:t xml:space="preserve">, cableado e interconexión de componentes, </w:t>
            </w:r>
            <w:r w:rsidRPr="00217A94">
              <w:t>hasta su acondicionamiento y calibración.</w:t>
            </w:r>
          </w:p>
          <w:p w14:paraId="030E071A" w14:textId="567DD044" w:rsidR="00E06631" w:rsidRDefault="001E2CA0" w:rsidP="0099667E">
            <w:pPr>
              <w:pStyle w:val="Prrafodelista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Efectuar</w:t>
            </w:r>
            <w:r w:rsidR="00E06631">
              <w:t xml:space="preserve"> </w:t>
            </w:r>
            <w:r>
              <w:t>pruebas de funcionamiento y mantenimiento</w:t>
            </w:r>
            <w:r w:rsidR="00E06631">
              <w:t xml:space="preserve"> de equipos estéticos y electrómedicos.</w:t>
            </w:r>
          </w:p>
          <w:p w14:paraId="4C33171C" w14:textId="77777777" w:rsidR="00E06631" w:rsidRDefault="00E06631" w:rsidP="0099667E">
            <w:pPr>
              <w:pStyle w:val="Prrafodelista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Realizar ensamble y soldadura en tarjetas electrónicas.</w:t>
            </w:r>
          </w:p>
          <w:p w14:paraId="5F0A5C86" w14:textId="77777777" w:rsidR="00E06631" w:rsidRDefault="00E06631" w:rsidP="0099667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2B8C58DF" w14:textId="77777777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r w:rsidRPr="002E33AE">
              <w:rPr>
                <w:u w:val="single"/>
              </w:rPr>
              <w:t>Logros</w:t>
            </w:r>
          </w:p>
          <w:p w14:paraId="423A34D5" w14:textId="77777777" w:rsidR="00E06631" w:rsidRDefault="00E06631" w:rsidP="0099667E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Agilizar la fabricación de los equipos requeridos.</w:t>
            </w:r>
          </w:p>
          <w:p w14:paraId="65B303BC" w14:textId="04C070EB" w:rsidR="0099667E" w:rsidRDefault="00E06631" w:rsidP="000A44F2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t>Incremento en la eficiencia sobre los procesos que conllevan el desarrollo de los productos</w:t>
            </w:r>
            <w:r w:rsidR="00247143">
              <w:t>.</w:t>
            </w:r>
          </w:p>
          <w:p w14:paraId="07439ED1" w14:textId="13319F49" w:rsidR="00247143" w:rsidRDefault="00247143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2666D8C8" w14:textId="77777777" w:rsidR="00DB1ADD" w:rsidRPr="00004B4D" w:rsidRDefault="00DB1ADD" w:rsidP="00DB1AD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2974B05" wp14:editId="1125DAE8">
                      <wp:simplePos x="0" y="0"/>
                      <wp:positionH relativeFrom="column">
                        <wp:posOffset>2249805</wp:posOffset>
                      </wp:positionH>
                      <wp:positionV relativeFrom="paragraph">
                        <wp:posOffset>97155</wp:posOffset>
                      </wp:positionV>
                      <wp:extent cx="2133600" cy="0"/>
                      <wp:effectExtent l="0" t="0" r="19050" b="19050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336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F778B8" id="Conector recto 13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15pt,7.65pt" to="345.1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" strokecolor="#002060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color w:val="002060"/>
                <w:lang w:bidi="es-ES"/>
              </w:rPr>
              <w:t>COMPETENCIAS TÉCNICAS</w:t>
            </w:r>
          </w:p>
          <w:p w14:paraId="71B86EB6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0714AFB9" w14:textId="12D54F0A" w:rsidR="00DB1ADD" w:rsidRPr="00B758A6" w:rsidRDefault="00DB1ADD" w:rsidP="00DB1ADD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>
              <w:rPr>
                <w:rFonts w:eastAsia="Times New Roman" w:cs="Georgia"/>
                <w:szCs w:val="22"/>
              </w:rPr>
              <w:t>Manejo básico de herramientas ofimáticas.</w:t>
            </w:r>
          </w:p>
          <w:p w14:paraId="1C45EAC2" w14:textId="77777777" w:rsidR="00B758A6" w:rsidRPr="00B758A6" w:rsidRDefault="00B758A6" w:rsidP="00B758A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303E5912" w14:textId="414BC9D3" w:rsidR="00B758A6" w:rsidRPr="00B758A6" w:rsidRDefault="00B758A6" w:rsidP="00DB1ADD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B758A6">
              <w:rPr>
                <w:rFonts w:asciiTheme="minorHAnsi" w:eastAsia="Times New Roman" w:hAnsiTheme="minorHAnsi" w:cs="Arial"/>
                <w:szCs w:val="22"/>
              </w:rPr>
              <w:t>HTML</w:t>
            </w:r>
            <w:r w:rsidRPr="00B758A6">
              <w:rPr>
                <w:rFonts w:ascii="Arial" w:eastAsia="Times New Roman" w:hAnsi="Arial" w:cs="Arial"/>
                <w:szCs w:val="22"/>
              </w:rPr>
              <w:t>5</w:t>
            </w:r>
            <w:r>
              <w:rPr>
                <w:rFonts w:asciiTheme="minorHAnsi" w:eastAsia="Times New Roman" w:hAnsiTheme="minorHAnsi" w:cs="Arial"/>
                <w:szCs w:val="22"/>
              </w:rPr>
              <w:t>, CSS</w:t>
            </w:r>
            <w:r w:rsidRPr="00B758A6">
              <w:rPr>
                <w:rFonts w:ascii="Arial" w:eastAsia="Times New Roman" w:hAnsi="Arial" w:cs="Arial"/>
                <w:szCs w:val="22"/>
              </w:rPr>
              <w:t>3</w:t>
            </w:r>
            <w:r>
              <w:rPr>
                <w:rFonts w:asciiTheme="minorHAnsi" w:eastAsia="Times New Roman" w:hAnsiTheme="minorHAnsi" w:cs="Arial"/>
                <w:szCs w:val="22"/>
              </w:rPr>
              <w:t xml:space="preserve">, </w:t>
            </w:r>
            <w:proofErr w:type="spellStart"/>
            <w:r>
              <w:rPr>
                <w:rFonts w:asciiTheme="minorHAnsi" w:eastAsia="Times New Roman" w:hAnsiTheme="minorHAnsi" w:cs="Arial"/>
                <w:szCs w:val="22"/>
              </w:rPr>
              <w:t>Javascript</w:t>
            </w:r>
            <w:proofErr w:type="spellEnd"/>
            <w:r>
              <w:rPr>
                <w:rFonts w:asciiTheme="minorHAnsi" w:eastAsia="Times New Roman" w:hAnsiTheme="minorHAnsi" w:cs="Arial"/>
                <w:szCs w:val="22"/>
              </w:rPr>
              <w:t xml:space="preserve">, Bootstrap5, jQuery, </w:t>
            </w:r>
            <w:r w:rsidRPr="00B758A6">
              <w:rPr>
                <w:rFonts w:asciiTheme="minorHAnsi" w:eastAsia="Times New Roman" w:hAnsiTheme="minorHAnsi" w:cs="Arial"/>
                <w:szCs w:val="22"/>
              </w:rPr>
              <w:t>Adobe</w:t>
            </w:r>
            <w:r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>
              <w:rPr>
                <w:rFonts w:eastAsia="Times New Roman" w:cs="Georgia"/>
                <w:szCs w:val="22"/>
              </w:rPr>
              <w:t>Illustrator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, WordPress, Visual Studio </w:t>
            </w:r>
            <w:proofErr w:type="spellStart"/>
            <w:r>
              <w:rPr>
                <w:rFonts w:eastAsia="Times New Roman" w:cs="Georgia"/>
                <w:szCs w:val="22"/>
              </w:rPr>
              <w:t>Code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y </w:t>
            </w:r>
            <w:proofErr w:type="spellStart"/>
            <w:r>
              <w:rPr>
                <w:rFonts w:eastAsia="Times New Roman" w:cs="Georgia"/>
                <w:szCs w:val="22"/>
              </w:rPr>
              <w:t>Atom</w:t>
            </w:r>
            <w:proofErr w:type="spellEnd"/>
            <w:r>
              <w:rPr>
                <w:rFonts w:eastAsia="Times New Roman" w:cs="Georgia"/>
                <w:szCs w:val="22"/>
              </w:rPr>
              <w:t>.</w:t>
            </w:r>
          </w:p>
          <w:p w14:paraId="44E006B8" w14:textId="77777777" w:rsidR="00B758A6" w:rsidRPr="00B758A6" w:rsidRDefault="00B758A6" w:rsidP="00B758A6">
            <w:pPr>
              <w:pStyle w:val="Prrafodelista"/>
              <w:rPr>
                <w:rFonts w:eastAsia="Times New Roman" w:cs="Georgia"/>
                <w:b/>
                <w:szCs w:val="22"/>
              </w:rPr>
            </w:pPr>
          </w:p>
          <w:p w14:paraId="138A8A15" w14:textId="77777777" w:rsidR="00B758A6" w:rsidRPr="00973E8A" w:rsidRDefault="00B758A6" w:rsidP="00B758A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211228CA" w14:textId="41F19AE8" w:rsidR="00DB1ADD" w:rsidRPr="00DB1ADD" w:rsidRDefault="00DB1ADD" w:rsidP="00DB1ADD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Uso de p</w:t>
            </w:r>
            <w:r w:rsidRPr="00D43458">
              <w:rPr>
                <w:rFonts w:eastAsia="Times New Roman" w:cs="Georgia"/>
                <w:szCs w:val="22"/>
              </w:rPr>
              <w:t>rogramas y simuladores electrónicos utilizados en proyectos tales como</w:t>
            </w:r>
            <w:r>
              <w:rPr>
                <w:rFonts w:eastAsia="Times New Roman" w:cs="Georgia"/>
                <w:szCs w:val="22"/>
              </w:rPr>
              <w:t>:</w:t>
            </w:r>
            <w:r w:rsidRPr="00D43458">
              <w:rPr>
                <w:rFonts w:eastAsia="Times New Roman" w:cs="Georgia"/>
                <w:szCs w:val="22"/>
              </w:rPr>
              <w:t xml:space="preserve"> </w:t>
            </w:r>
            <w:r>
              <w:rPr>
                <w:rFonts w:eastAsia="Times New Roman" w:cs="Georgia"/>
                <w:szCs w:val="22"/>
              </w:rPr>
              <w:t xml:space="preserve"> </w:t>
            </w:r>
            <w:r w:rsidRPr="00DB1ADD">
              <w:rPr>
                <w:rFonts w:eastAsia="Times New Roman" w:cs="Georgia"/>
                <w:szCs w:val="22"/>
              </w:rPr>
              <w:t>Proteus</w:t>
            </w:r>
            <w:r>
              <w:rPr>
                <w:rFonts w:eastAsia="Times New Roman" w:cs="Georgia"/>
                <w:szCs w:val="22"/>
              </w:rPr>
              <w:t xml:space="preserve">, </w:t>
            </w:r>
            <w:r w:rsidRPr="00DB1ADD">
              <w:rPr>
                <w:rFonts w:eastAsia="Times New Roman" w:cs="Georgia"/>
                <w:szCs w:val="22"/>
              </w:rPr>
              <w:t>Arduino</w:t>
            </w:r>
            <w:r>
              <w:rPr>
                <w:rFonts w:eastAsia="Times New Roman" w:cs="Georgia"/>
                <w:szCs w:val="22"/>
              </w:rPr>
              <w:t xml:space="preserve">, </w:t>
            </w:r>
            <w:proofErr w:type="spellStart"/>
            <w:r w:rsidRPr="00DB1ADD">
              <w:rPr>
                <w:rFonts w:eastAsia="Times New Roman" w:cs="Georgia"/>
                <w:szCs w:val="22"/>
              </w:rPr>
              <w:t>Livewire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, </w:t>
            </w:r>
            <w:r w:rsidRPr="00DB1ADD">
              <w:rPr>
                <w:rFonts w:eastAsia="Times New Roman" w:cs="Georgia"/>
                <w:szCs w:val="22"/>
              </w:rPr>
              <w:t>Matlab</w:t>
            </w:r>
            <w:r>
              <w:rPr>
                <w:rFonts w:eastAsia="Times New Roman" w:cs="Georgia"/>
                <w:szCs w:val="22"/>
              </w:rPr>
              <w:t xml:space="preserve">, TIA Portal, </w:t>
            </w:r>
            <w:r w:rsidRPr="00DB1ADD">
              <w:rPr>
                <w:rFonts w:eastAsia="Times New Roman" w:cs="Georgia"/>
                <w:szCs w:val="22"/>
              </w:rPr>
              <w:t>Factory I/O</w:t>
            </w:r>
            <w:r>
              <w:rPr>
                <w:rFonts w:eastAsia="Times New Roman" w:cs="Georgia"/>
                <w:szCs w:val="22"/>
              </w:rPr>
              <w:t xml:space="preserve">, </w:t>
            </w:r>
            <w:proofErr w:type="spellStart"/>
            <w:r>
              <w:rPr>
                <w:rFonts w:eastAsia="Times New Roman" w:cs="Georgia"/>
                <w:szCs w:val="22"/>
              </w:rPr>
              <w:t>Autocad</w:t>
            </w:r>
            <w:proofErr w:type="spellEnd"/>
            <w:r w:rsidR="00B758A6">
              <w:rPr>
                <w:rFonts w:eastAsia="Times New Roman" w:cs="Georgia"/>
                <w:szCs w:val="22"/>
              </w:rPr>
              <w:t xml:space="preserve">, </w:t>
            </w:r>
            <w:r w:rsidR="00B758A6" w:rsidRPr="00D43458">
              <w:rPr>
                <w:rFonts w:eastAsia="Times New Roman" w:cs="Georgia"/>
                <w:szCs w:val="22"/>
              </w:rPr>
              <w:t>Cisc</w:t>
            </w:r>
            <w:r w:rsidR="00B758A6">
              <w:rPr>
                <w:rFonts w:eastAsia="Times New Roman" w:cs="Georgia"/>
                <w:szCs w:val="22"/>
              </w:rPr>
              <w:t xml:space="preserve">o </w:t>
            </w:r>
            <w:proofErr w:type="spellStart"/>
            <w:r w:rsidR="00B758A6">
              <w:rPr>
                <w:rFonts w:eastAsia="Times New Roman" w:cs="Georgia"/>
                <w:szCs w:val="22"/>
              </w:rPr>
              <w:t>Packet</w:t>
            </w:r>
            <w:proofErr w:type="spellEnd"/>
            <w:r w:rsidR="00B758A6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="00B758A6">
              <w:rPr>
                <w:rFonts w:eastAsia="Times New Roman" w:cs="Georgia"/>
                <w:szCs w:val="22"/>
              </w:rPr>
              <w:t>Tracer</w:t>
            </w:r>
            <w:proofErr w:type="spellEnd"/>
            <w:r>
              <w:rPr>
                <w:rFonts w:eastAsia="Times New Roman" w:cs="Georgia"/>
                <w:szCs w:val="22"/>
              </w:rPr>
              <w:t>.</w:t>
            </w:r>
          </w:p>
          <w:p w14:paraId="50B38E0C" w14:textId="4E963FDD" w:rsidR="00DB1ADD" w:rsidRDefault="00DB1ADD" w:rsidP="00DB1ADD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55F1E2DE" w14:textId="77777777" w:rsidR="00087E81" w:rsidRPr="00004B4D" w:rsidRDefault="00087E81" w:rsidP="00087E8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FAE87EB" wp14:editId="45A13F0D">
                      <wp:simplePos x="0" y="0"/>
                      <wp:positionH relativeFrom="column">
                        <wp:posOffset>2202179</wp:posOffset>
                      </wp:positionH>
                      <wp:positionV relativeFrom="paragraph">
                        <wp:posOffset>82550</wp:posOffset>
                      </wp:positionV>
                      <wp:extent cx="2181225" cy="0"/>
                      <wp:effectExtent l="0" t="0" r="28575" b="19050"/>
                      <wp:wrapNone/>
                      <wp:docPr id="15" name="Conector rec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812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C9CB93" id="Conector recto 1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4pt,6.5pt" to="345.15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" strokecolor="#002060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color w:val="002060"/>
                <w:lang w:bidi="es-ES"/>
              </w:rPr>
              <w:t>REFERENCIAS LABORALES</w:t>
            </w:r>
          </w:p>
          <w:p w14:paraId="3B99357E" w14:textId="77777777" w:rsidR="00087E81" w:rsidRPr="00CD3DCF" w:rsidRDefault="00087E81" w:rsidP="00087E8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7FA5EA40" w14:textId="77777777" w:rsidR="00087E81" w:rsidRPr="00CD3DCF" w:rsidRDefault="00087E81" w:rsidP="00087E81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D3DCF">
              <w:rPr>
                <w:rFonts w:eastAsia="Times New Roman" w:cs="Georgia"/>
                <w:szCs w:val="22"/>
              </w:rPr>
              <w:t>Jaime Zambrano Torres</w:t>
            </w:r>
          </w:p>
          <w:p w14:paraId="1B18A465" w14:textId="77777777" w:rsidR="00087E81" w:rsidRPr="00CD3DCF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</w:t>
            </w:r>
            <w:r w:rsidRPr="00CD3DCF">
              <w:rPr>
                <w:rFonts w:eastAsia="Times New Roman" w:cs="Georgia"/>
                <w:szCs w:val="22"/>
              </w:rPr>
              <w:t>Je</w:t>
            </w:r>
            <w:r>
              <w:rPr>
                <w:rFonts w:eastAsia="Times New Roman" w:cs="Georgia"/>
                <w:szCs w:val="22"/>
              </w:rPr>
              <w:t>fe inmediato - J&amp;J Consultores.</w:t>
            </w:r>
          </w:p>
          <w:p w14:paraId="1B677602" w14:textId="77777777" w:rsidR="00087E81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ind w:left="795"/>
              <w:rPr>
                <w:rFonts w:ascii="Arial" w:eastAsia="Times New Roman" w:hAnsi="Arial" w:cs="Arial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</w:t>
            </w:r>
            <w:r w:rsidRPr="00CD3DCF">
              <w:rPr>
                <w:rFonts w:eastAsia="Times New Roman" w:cs="Georgia"/>
                <w:szCs w:val="22"/>
              </w:rPr>
              <w:t xml:space="preserve">Tel: </w:t>
            </w:r>
            <w:r w:rsidRPr="00357A13">
              <w:rPr>
                <w:rFonts w:ascii="Arial" w:eastAsia="Times New Roman" w:hAnsi="Arial" w:cs="Arial"/>
                <w:szCs w:val="22"/>
              </w:rPr>
              <w:t>6093050-3163545341</w:t>
            </w:r>
          </w:p>
          <w:p w14:paraId="6B26F0DB" w14:textId="77777777" w:rsidR="00087E81" w:rsidRPr="00AA60F8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ind w:left="795"/>
              <w:rPr>
                <w:rFonts w:eastAsia="Times New Roman" w:cs="Georgia"/>
                <w:szCs w:val="22"/>
              </w:rPr>
            </w:pPr>
          </w:p>
          <w:p w14:paraId="4FF3025C" w14:textId="77777777" w:rsidR="00087E81" w:rsidRPr="00CD3DCF" w:rsidRDefault="00087E81" w:rsidP="00087E81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D3DCF">
              <w:rPr>
                <w:rFonts w:eastAsia="Times New Roman" w:cs="Georgia"/>
                <w:szCs w:val="22"/>
              </w:rPr>
              <w:t>Ing. Yuri Alexander Pérez Prada</w:t>
            </w:r>
          </w:p>
          <w:p w14:paraId="38AE668E" w14:textId="77777777" w:rsidR="00087E81" w:rsidRPr="00CD3DCF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</w:t>
            </w:r>
            <w:r w:rsidRPr="00CD3DCF">
              <w:rPr>
                <w:rFonts w:eastAsia="Times New Roman" w:cs="Georgia"/>
                <w:szCs w:val="22"/>
              </w:rPr>
              <w:t xml:space="preserve">Jefe inmediato de </w:t>
            </w:r>
            <w:proofErr w:type="spellStart"/>
            <w:r w:rsidRPr="00CD3DCF">
              <w:rPr>
                <w:rFonts w:eastAsia="Times New Roman" w:cs="Georgia"/>
                <w:szCs w:val="22"/>
              </w:rPr>
              <w:t>Vacusonic</w:t>
            </w:r>
            <w:proofErr w:type="spellEnd"/>
            <w:r w:rsidRPr="00CD3DCF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Pr="00CD3DCF">
              <w:rPr>
                <w:rFonts w:eastAsia="Times New Roman" w:cs="Georgia"/>
                <w:szCs w:val="22"/>
              </w:rPr>
              <w:t>Biotech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Ltda.</w:t>
            </w:r>
          </w:p>
          <w:p w14:paraId="15A114FA" w14:textId="77777777" w:rsidR="00087E81" w:rsidRPr="000A44F2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D3DCF">
              <w:rPr>
                <w:rFonts w:eastAsia="Times New Roman" w:cs="Georgia"/>
                <w:szCs w:val="22"/>
              </w:rPr>
              <w:t xml:space="preserve">Cel: </w:t>
            </w:r>
            <w:r w:rsidRPr="00357A13">
              <w:rPr>
                <w:rFonts w:ascii="Arial" w:eastAsia="Times New Roman" w:hAnsi="Arial" w:cs="Arial"/>
                <w:szCs w:val="22"/>
              </w:rPr>
              <w:t>6714945</w:t>
            </w:r>
            <w:r>
              <w:rPr>
                <w:rFonts w:ascii="Arial" w:eastAsia="Times New Roman" w:hAnsi="Arial" w:cs="Arial"/>
                <w:szCs w:val="22"/>
              </w:rPr>
              <w:t xml:space="preserve"> - 6578002 </w:t>
            </w:r>
          </w:p>
          <w:p w14:paraId="135D32D6" w14:textId="526A036D" w:rsidR="00DB1ADD" w:rsidRDefault="00DB1ADD" w:rsidP="00DB1ADD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070AA3C5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3F356905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578C43DF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1FF993E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7892A49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14C21B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2633C4F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3AFB3004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E487657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1FA3362A" w14:textId="516DD9C7" w:rsidR="003B29AD" w:rsidRP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</w:tc>
      </w:tr>
      <w:tr w:rsidR="00E44253" w:rsidRPr="00565BF6" w14:paraId="704C6374" w14:textId="77777777" w:rsidTr="0013190E">
        <w:trPr>
          <w:trHeight w:val="2735"/>
        </w:trPr>
        <w:tc>
          <w:tcPr>
            <w:tcW w:w="2998" w:type="dxa"/>
            <w:gridSpan w:val="2"/>
            <w:vMerge/>
          </w:tcPr>
          <w:p w14:paraId="0D831062" w14:textId="77777777" w:rsidR="00E44253" w:rsidRPr="00565BF6" w:rsidRDefault="00E44253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50" w:type="dxa"/>
          </w:tcPr>
          <w:p w14:paraId="78184249" w14:textId="77777777" w:rsidR="00E44253" w:rsidRPr="00565BF6" w:rsidRDefault="00E44253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486" w:type="dxa"/>
            <w:gridSpan w:val="4"/>
          </w:tcPr>
          <w:p w14:paraId="55B3DDAF" w14:textId="77777777" w:rsidR="00E44253" w:rsidRPr="00004B4D" w:rsidRDefault="00E44253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noProof/>
                <w:color w:val="002060"/>
                <w:lang w:val="es-CO" w:eastAsia="es-CO"/>
              </w:rPr>
            </w:pPr>
          </w:p>
        </w:tc>
      </w:tr>
      <w:tr w:rsidR="00F079F2" w:rsidRPr="00565BF6" w14:paraId="16F8ED29" w14:textId="77777777" w:rsidTr="0013190E">
        <w:trPr>
          <w:gridAfter w:val="2"/>
          <w:wAfter w:w="460" w:type="dxa"/>
          <w:trHeight w:val="189"/>
        </w:trPr>
        <w:tc>
          <w:tcPr>
            <w:tcW w:w="2998" w:type="dxa"/>
            <w:gridSpan w:val="2"/>
            <w:vMerge/>
          </w:tcPr>
          <w:p w14:paraId="65646BD5" w14:textId="77777777" w:rsidR="00F079F2" w:rsidRPr="00565BF6" w:rsidRDefault="00F079F2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5" w:type="dxa"/>
            <w:gridSpan w:val="2"/>
          </w:tcPr>
          <w:p w14:paraId="5889C902" w14:textId="77777777" w:rsidR="00F079F2" w:rsidRPr="00565BF6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6921" w:type="dxa"/>
          </w:tcPr>
          <w:p w14:paraId="38F12A84" w14:textId="77777777" w:rsidR="00F079F2" w:rsidRPr="007B4162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99667E" w:rsidRPr="00565BF6" w14:paraId="58D128A2" w14:textId="77777777" w:rsidTr="0013190E">
        <w:trPr>
          <w:gridAfter w:val="2"/>
          <w:wAfter w:w="460" w:type="dxa"/>
          <w:trHeight w:val="189"/>
        </w:trPr>
        <w:tc>
          <w:tcPr>
            <w:tcW w:w="2998" w:type="dxa"/>
            <w:gridSpan w:val="2"/>
            <w:vMerge/>
          </w:tcPr>
          <w:p w14:paraId="3DC886D8" w14:textId="77777777" w:rsidR="0099667E" w:rsidRPr="00565BF6" w:rsidRDefault="0099667E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5" w:type="dxa"/>
            <w:gridSpan w:val="2"/>
          </w:tcPr>
          <w:p w14:paraId="50E9D4EC" w14:textId="77777777" w:rsidR="0099667E" w:rsidRPr="00565BF6" w:rsidRDefault="0099667E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6921" w:type="dxa"/>
          </w:tcPr>
          <w:p w14:paraId="5164C20D" w14:textId="77777777" w:rsidR="00D43458" w:rsidRDefault="00D43458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15221D77" w14:textId="77777777" w:rsidR="00D43458" w:rsidRPr="00D43458" w:rsidRDefault="00D43458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</w:tc>
      </w:tr>
    </w:tbl>
    <w:p w14:paraId="31B2035E" w14:textId="77777777" w:rsidR="00CE6104" w:rsidRPr="00C64869" w:rsidRDefault="00CE6104" w:rsidP="00C64869">
      <w:pPr>
        <w:tabs>
          <w:tab w:val="left" w:pos="3210"/>
        </w:tabs>
      </w:pPr>
    </w:p>
    <w:sectPr w:rsidR="00CE6104" w:rsidRPr="00C64869" w:rsidSect="001673A3">
      <w:headerReference w:type="default" r:id="rId18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576C54" w14:textId="77777777" w:rsidR="00DF7418" w:rsidRDefault="00DF7418" w:rsidP="0085363C">
      <w:pPr>
        <w:spacing w:before="0" w:line="240" w:lineRule="auto"/>
      </w:pPr>
      <w:r>
        <w:separator/>
      </w:r>
    </w:p>
  </w:endnote>
  <w:endnote w:type="continuationSeparator" w:id="0">
    <w:p w14:paraId="37162ABA" w14:textId="77777777" w:rsidR="00DF7418" w:rsidRDefault="00DF7418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47509C0-79D2-4FE4-9E96-2AE52002A500}"/>
    <w:embedBold r:id="rId2" w:fontKey="{3180E28B-7A59-4E31-9348-5469AD71ECE8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0425775-0AB0-427C-BA70-A97176E380C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9AFADD2-795B-4514-AEA4-EA93DB469694}"/>
    <w:embedBold r:id="rId5" w:fontKey="{83F65561-C324-47D3-951D-5E5ABB74A20B}"/>
    <w:embedItalic r:id="rId6" w:fontKey="{AB51FA74-D9AD-4A41-A36C-0E8B8DE466FD}"/>
    <w:embedBoldItalic r:id="rId7" w:fontKey="{4838CF49-3EAA-4993-A1A7-8377EDCFD63F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6A399CD1-99E8-4A66-929F-63760597145B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9" w:fontKey="{B9946701-EA57-446F-8CE8-81622838C88D}"/>
    <w:embedBold r:id="rId10" w:fontKey="{653FE671-DDAD-432D-96E7-38F5CBB24AD5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1" w:fontKey="{6960A7B2-D58F-48CB-A985-AE7881BFBF3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9A0071" w14:textId="77777777" w:rsidR="00DF7418" w:rsidRDefault="00DF7418" w:rsidP="0085363C">
      <w:pPr>
        <w:spacing w:before="0" w:line="240" w:lineRule="auto"/>
      </w:pPr>
      <w:r>
        <w:separator/>
      </w:r>
    </w:p>
  </w:footnote>
  <w:footnote w:type="continuationSeparator" w:id="0">
    <w:p w14:paraId="72C3E7BF" w14:textId="77777777" w:rsidR="00DF7418" w:rsidRDefault="00DF7418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43894C" w14:textId="77777777" w:rsidR="0085363C" w:rsidRPr="00B40BCD" w:rsidRDefault="0085363C">
    <w:pPr>
      <w:pStyle w:val="Encabezado"/>
      <w:rPr>
        <w:lang w:val="es-ES_tradnl"/>
      </w:rPr>
    </w:pPr>
    <w:r w:rsidRPr="00B40BCD">
      <w:rPr>
        <w:lang w:val="es-CO" w:eastAsia="es-CO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CA02602" wp14:editId="16DEED9A">
              <wp:simplePos x="0" y="0"/>
              <wp:positionH relativeFrom="page">
                <wp:align>left</wp:align>
              </wp:positionH>
              <wp:positionV relativeFrom="page">
                <wp:posOffset>-523875</wp:posOffset>
              </wp:positionV>
              <wp:extent cx="2286000" cy="9491980"/>
              <wp:effectExtent l="0" t="0" r="0" b="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0" cy="9491980"/>
                        <a:chOff x="0" y="0"/>
                        <a:chExt cx="2386263" cy="9491980"/>
                      </a:xfrm>
                    </wpg:grpSpPr>
                    <wps:wsp>
                      <wps:cNvPr id="33" name="Forma libre 3" descr="Cuadro de énfasis de encabezado"/>
                      <wps:cNvSpPr>
                        <a:spLocks/>
                      </wps:cNvSpPr>
                      <wps:spPr bwMode="auto">
                        <a:xfrm>
                          <a:off x="520185" y="0"/>
                          <a:ext cx="966985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orma libre 7" descr="Cuadro de énfasis de panel lateral"/>
                      <wps:cNvSpPr>
                        <a:spLocks/>
                      </wps:cNvSpPr>
                      <wps:spPr bwMode="auto">
                        <a:xfrm>
                          <a:off x="0" y="2333625"/>
                          <a:ext cx="2386263" cy="7158355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6972EA" id="Grupo 2" o:spid="_x0000_s1026" style="position:absolute;margin-left:0;margin-top:-41.25pt;width:180pt;height:747.4pt;z-index:-251656192;mso-position-horizontal:left;mso-position-horizontal-relative:page;mso-position-vertical-relative:page" coordsize="23862,94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">
              <v:shape id="Forma libre 3" o:spid="_x0000_s1027" alt="Cuadro de énfasis de encabezado" style="position:absolute;left:5201;width:9670;height:17556;visibility:visible;mso-wrap-style:square;v-text-anchor:top" coordsize="1506,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6D+MMA&#10;AADbAAAADwAAAGRycy9kb3ducmV2LnhtbESPQYvCMBSE7wv+h/AEL4umWlikGkUEUS8rVsHro3k2&#10;xealNNHWf79ZWNjjMDPfMMt1b2vxotZXjhVMJwkI4sLpiksF18tuPAfhA7LG2jEpeJOH9WrwscRM&#10;u47P9MpDKSKEfYYKTAhNJqUvDFn0E9cQR+/uWoshyraUusUuwm0tZ0nyJS1WHBcMNrQ1VDzyp1VQ&#10;mNnmlH8eu9PzZrZnnu+/5TRVajTsNwsQgfrwH/5rH7SCNIXfL/EH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6D+MMAAADbAAAADwAAAAAAAAAAAAAAAACYAgAAZHJzL2Rv&#10;d25yZXYueG1sUEsFBgAAAAAEAAQA9QAAAIgDAAAAAA==&#10;" path="m,2757r1505,l1505,,,,,2757xe" fillcolor="#002060" stroked="f">
                <v:path arrowok="t" o:connecttype="custom" o:connectlocs="0,1755648;966343,1755648;966343,0;0,0;0,1755648" o:connectangles="0,0,0,0,0"/>
              </v:shape>
              <v:shape id="Forma libre 7" o:spid="_x0000_s1028" alt="Cuadro de énfasis de panel lateral" style="position:absolute;top:23336;width:23862;height:71583;visibility:visible;mso-wrap-style:square;v-text-anchor:top" coordsize="4077,1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Oo9cIA&#10;AADbAAAADwAAAGRycy9kb3ducmV2LnhtbERPTWvCQBC9C/0PyxR6001zaEt0lRqoiPSiUexxmp1u&#10;gtnZmN1o+u+7QsHbPN7nzBaDbcSFOl87VvA8SUAQl07XbBTsi4/xGwgfkDU2jknBL3lYzB9GM8y0&#10;u/KWLrtgRAxhn6GCKoQ2k9KXFVn0E9cSR+7HdRZDhJ2RusNrDLeNTJPkRVqsOTZU2FJeUXna9VbB&#10;8vi1RtkXxebb5fnKmM0h/Twr9fQ4vE9BBBrCXfzvXus4/xVuv8Q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46j1wgAAANsAAAAPAAAAAAAAAAAAAAAAAJgCAABkcnMvZG93&#10;bnJldi54bWxQSwUGAAAAAAQABAD1AAAAhwMAAAAA&#10;" path="m,11388r4076,l4076,,,,,11388xe" fillcolor="#002060" stroked="f">
                <v:path arrowok="t" o:connecttype="custom" o:connectlocs="0,7157726;2385678,7157726;2385678,0;0,0;0,715772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50CD7B0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3249FE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5FCC22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AB86AA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E274FE2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70AF172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4793F5A"/>
    <w:multiLevelType w:val="hybridMultilevel"/>
    <w:tmpl w:val="665668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0B637D5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0B9B6215"/>
    <w:multiLevelType w:val="hybridMultilevel"/>
    <w:tmpl w:val="1A962F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E37079"/>
    <w:multiLevelType w:val="hybridMultilevel"/>
    <w:tmpl w:val="481018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0C5254"/>
    <w:multiLevelType w:val="hybridMultilevel"/>
    <w:tmpl w:val="2A2088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E1AD7"/>
    <w:multiLevelType w:val="hybridMultilevel"/>
    <w:tmpl w:val="DD9C2F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1DE16CC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6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F396C63"/>
    <w:multiLevelType w:val="hybridMultilevel"/>
    <w:tmpl w:val="C3866F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F644BAA"/>
    <w:multiLevelType w:val="hybridMultilevel"/>
    <w:tmpl w:val="F350D6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5F5E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23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5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6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7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9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30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46393A"/>
    <w:multiLevelType w:val="hybridMultilevel"/>
    <w:tmpl w:val="3E0263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C92883"/>
    <w:multiLevelType w:val="hybridMultilevel"/>
    <w:tmpl w:val="2D2EB6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67C662E7"/>
    <w:multiLevelType w:val="hybridMultilevel"/>
    <w:tmpl w:val="86C01682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6" w15:restartNumberingAfterBreak="0">
    <w:nsid w:val="684910FA"/>
    <w:multiLevelType w:val="hybridMultilevel"/>
    <w:tmpl w:val="03AE75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FD618D"/>
    <w:multiLevelType w:val="hybridMultilevel"/>
    <w:tmpl w:val="03ECD47E"/>
    <w:lvl w:ilvl="0" w:tplc="C23E6B3A">
      <w:numFmt w:val="bullet"/>
      <w:lvlText w:val="-"/>
      <w:lvlJc w:val="left"/>
      <w:pPr>
        <w:ind w:left="1080" w:hanging="360"/>
      </w:pPr>
      <w:rPr>
        <w:rFonts w:ascii="Georgia" w:eastAsia="Times New Roman" w:hAnsi="Georgia" w:cs="Georgia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6B50187D"/>
    <w:multiLevelType w:val="hybridMultilevel"/>
    <w:tmpl w:val="561870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4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4" w15:restartNumberingAfterBreak="0">
    <w:nsid w:val="7DAE4DAB"/>
    <w:multiLevelType w:val="hybridMultilevel"/>
    <w:tmpl w:val="D46CB7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3"/>
  </w:num>
  <w:num w:numId="3">
    <w:abstractNumId w:val="32"/>
  </w:num>
  <w:num w:numId="4">
    <w:abstractNumId w:val="28"/>
  </w:num>
  <w:num w:numId="5">
    <w:abstractNumId w:val="29"/>
  </w:num>
  <w:num w:numId="6">
    <w:abstractNumId w:val="41"/>
  </w:num>
  <w:num w:numId="7">
    <w:abstractNumId w:val="22"/>
  </w:num>
  <w:num w:numId="8">
    <w:abstractNumId w:val="26"/>
  </w:num>
  <w:num w:numId="9">
    <w:abstractNumId w:val="38"/>
  </w:num>
  <w:num w:numId="10">
    <w:abstractNumId w:val="13"/>
  </w:num>
  <w:num w:numId="11">
    <w:abstractNumId w:val="19"/>
  </w:num>
  <w:num w:numId="12">
    <w:abstractNumId w:val="7"/>
  </w:num>
  <w:num w:numId="13">
    <w:abstractNumId w:val="15"/>
  </w:num>
  <w:num w:numId="14">
    <w:abstractNumId w:val="25"/>
  </w:num>
  <w:num w:numId="15">
    <w:abstractNumId w:val="24"/>
  </w:num>
  <w:num w:numId="16">
    <w:abstractNumId w:val="34"/>
  </w:num>
  <w:num w:numId="17">
    <w:abstractNumId w:val="16"/>
  </w:num>
  <w:num w:numId="18">
    <w:abstractNumId w:val="43"/>
  </w:num>
  <w:num w:numId="19">
    <w:abstractNumId w:val="40"/>
  </w:num>
  <w:num w:numId="20">
    <w:abstractNumId w:val="30"/>
  </w:num>
  <w:num w:numId="21">
    <w:abstractNumId w:val="42"/>
  </w:num>
  <w:num w:numId="22">
    <w:abstractNumId w:val="17"/>
  </w:num>
  <w:num w:numId="23">
    <w:abstractNumId w:val="14"/>
  </w:num>
  <w:num w:numId="24">
    <w:abstractNumId w:val="8"/>
  </w:num>
  <w:num w:numId="25">
    <w:abstractNumId w:val="2"/>
  </w:num>
  <w:num w:numId="26">
    <w:abstractNumId w:val="1"/>
  </w:num>
  <w:num w:numId="27">
    <w:abstractNumId w:val="0"/>
  </w:num>
  <w:num w:numId="28">
    <w:abstractNumId w:val="5"/>
  </w:num>
  <w:num w:numId="29">
    <w:abstractNumId w:val="4"/>
  </w:num>
  <w:num w:numId="30">
    <w:abstractNumId w:val="3"/>
  </w:num>
  <w:num w:numId="31">
    <w:abstractNumId w:val="21"/>
  </w:num>
  <w:num w:numId="32">
    <w:abstractNumId w:val="12"/>
  </w:num>
  <w:num w:numId="33">
    <w:abstractNumId w:val="9"/>
  </w:num>
  <w:num w:numId="34">
    <w:abstractNumId w:val="44"/>
  </w:num>
  <w:num w:numId="35">
    <w:abstractNumId w:val="11"/>
  </w:num>
  <w:num w:numId="36">
    <w:abstractNumId w:val="18"/>
  </w:num>
  <w:num w:numId="37">
    <w:abstractNumId w:val="39"/>
  </w:num>
  <w:num w:numId="38">
    <w:abstractNumId w:val="6"/>
  </w:num>
  <w:num w:numId="39">
    <w:abstractNumId w:val="36"/>
  </w:num>
  <w:num w:numId="40">
    <w:abstractNumId w:val="20"/>
  </w:num>
  <w:num w:numId="41">
    <w:abstractNumId w:val="35"/>
  </w:num>
  <w:num w:numId="42">
    <w:abstractNumId w:val="33"/>
  </w:num>
  <w:num w:numId="43">
    <w:abstractNumId w:val="10"/>
  </w:num>
  <w:num w:numId="44">
    <w:abstractNumId w:val="31"/>
  </w:num>
  <w:num w:numId="45">
    <w:abstractNumId w:val="3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E29"/>
    <w:rsid w:val="00004B4D"/>
    <w:rsid w:val="00052382"/>
    <w:rsid w:val="0005290D"/>
    <w:rsid w:val="0006568A"/>
    <w:rsid w:val="00076F0F"/>
    <w:rsid w:val="00084253"/>
    <w:rsid w:val="00087E81"/>
    <w:rsid w:val="000A44F2"/>
    <w:rsid w:val="000D1F49"/>
    <w:rsid w:val="000E0311"/>
    <w:rsid w:val="000E5BAA"/>
    <w:rsid w:val="000F2068"/>
    <w:rsid w:val="00101330"/>
    <w:rsid w:val="00131446"/>
    <w:rsid w:val="0013190E"/>
    <w:rsid w:val="001452C6"/>
    <w:rsid w:val="001673A3"/>
    <w:rsid w:val="001727CA"/>
    <w:rsid w:val="00187D40"/>
    <w:rsid w:val="001E2CA0"/>
    <w:rsid w:val="001E7F77"/>
    <w:rsid w:val="00202736"/>
    <w:rsid w:val="00217A94"/>
    <w:rsid w:val="00226C7F"/>
    <w:rsid w:val="00247143"/>
    <w:rsid w:val="0026729B"/>
    <w:rsid w:val="00293B8C"/>
    <w:rsid w:val="002C56E6"/>
    <w:rsid w:val="002E33AE"/>
    <w:rsid w:val="00303714"/>
    <w:rsid w:val="00357A13"/>
    <w:rsid w:val="00361691"/>
    <w:rsid w:val="00361E11"/>
    <w:rsid w:val="00376B65"/>
    <w:rsid w:val="00384F91"/>
    <w:rsid w:val="0039390A"/>
    <w:rsid w:val="003B2019"/>
    <w:rsid w:val="003B29AD"/>
    <w:rsid w:val="003C0DC9"/>
    <w:rsid w:val="003D0DFE"/>
    <w:rsid w:val="003F0847"/>
    <w:rsid w:val="0040090B"/>
    <w:rsid w:val="00406C8F"/>
    <w:rsid w:val="00411325"/>
    <w:rsid w:val="004269EB"/>
    <w:rsid w:val="004418BB"/>
    <w:rsid w:val="004478FE"/>
    <w:rsid w:val="0046302A"/>
    <w:rsid w:val="00471659"/>
    <w:rsid w:val="00487D2D"/>
    <w:rsid w:val="004D5D62"/>
    <w:rsid w:val="005043FE"/>
    <w:rsid w:val="005112D0"/>
    <w:rsid w:val="00520364"/>
    <w:rsid w:val="00565BF6"/>
    <w:rsid w:val="00575C0B"/>
    <w:rsid w:val="00577E06"/>
    <w:rsid w:val="005A3BF7"/>
    <w:rsid w:val="005F0033"/>
    <w:rsid w:val="005F2035"/>
    <w:rsid w:val="005F7990"/>
    <w:rsid w:val="00616823"/>
    <w:rsid w:val="006247B3"/>
    <w:rsid w:val="00632608"/>
    <w:rsid w:val="0063739C"/>
    <w:rsid w:val="0064068F"/>
    <w:rsid w:val="006D0E7D"/>
    <w:rsid w:val="00710379"/>
    <w:rsid w:val="00720A13"/>
    <w:rsid w:val="007218D1"/>
    <w:rsid w:val="007520D7"/>
    <w:rsid w:val="00755057"/>
    <w:rsid w:val="00756E29"/>
    <w:rsid w:val="00765AB9"/>
    <w:rsid w:val="00770F25"/>
    <w:rsid w:val="00796E89"/>
    <w:rsid w:val="007A35A8"/>
    <w:rsid w:val="007B0A85"/>
    <w:rsid w:val="007B4162"/>
    <w:rsid w:val="007C6A52"/>
    <w:rsid w:val="007F064E"/>
    <w:rsid w:val="0082043E"/>
    <w:rsid w:val="0085363C"/>
    <w:rsid w:val="008954EF"/>
    <w:rsid w:val="008D37F6"/>
    <w:rsid w:val="008E203A"/>
    <w:rsid w:val="00905090"/>
    <w:rsid w:val="0091229C"/>
    <w:rsid w:val="00921BC3"/>
    <w:rsid w:val="00940E73"/>
    <w:rsid w:val="009475DB"/>
    <w:rsid w:val="00973006"/>
    <w:rsid w:val="00973E8A"/>
    <w:rsid w:val="0098597D"/>
    <w:rsid w:val="0099667E"/>
    <w:rsid w:val="009A3384"/>
    <w:rsid w:val="009A73D8"/>
    <w:rsid w:val="009B64CF"/>
    <w:rsid w:val="009F619A"/>
    <w:rsid w:val="009F6DDE"/>
    <w:rsid w:val="00A07ABD"/>
    <w:rsid w:val="00A2266E"/>
    <w:rsid w:val="00A370A8"/>
    <w:rsid w:val="00A954E5"/>
    <w:rsid w:val="00AA313F"/>
    <w:rsid w:val="00AA60F8"/>
    <w:rsid w:val="00AF056A"/>
    <w:rsid w:val="00B06C45"/>
    <w:rsid w:val="00B40BCD"/>
    <w:rsid w:val="00B52438"/>
    <w:rsid w:val="00B62AB7"/>
    <w:rsid w:val="00B758A6"/>
    <w:rsid w:val="00B77C67"/>
    <w:rsid w:val="00B9283C"/>
    <w:rsid w:val="00BD4753"/>
    <w:rsid w:val="00BD5CB1"/>
    <w:rsid w:val="00BE62EE"/>
    <w:rsid w:val="00C003BA"/>
    <w:rsid w:val="00C01AB2"/>
    <w:rsid w:val="00C4481A"/>
    <w:rsid w:val="00C46878"/>
    <w:rsid w:val="00C64869"/>
    <w:rsid w:val="00C75B47"/>
    <w:rsid w:val="00C85BD2"/>
    <w:rsid w:val="00CA57DE"/>
    <w:rsid w:val="00CB4A51"/>
    <w:rsid w:val="00CD3DCF"/>
    <w:rsid w:val="00CD4532"/>
    <w:rsid w:val="00CD47B0"/>
    <w:rsid w:val="00CE3BA2"/>
    <w:rsid w:val="00CE6104"/>
    <w:rsid w:val="00CE7918"/>
    <w:rsid w:val="00D036CC"/>
    <w:rsid w:val="00D16163"/>
    <w:rsid w:val="00D43458"/>
    <w:rsid w:val="00D7580E"/>
    <w:rsid w:val="00D804A5"/>
    <w:rsid w:val="00D8765E"/>
    <w:rsid w:val="00D95B25"/>
    <w:rsid w:val="00DB1ADD"/>
    <w:rsid w:val="00DB3FAD"/>
    <w:rsid w:val="00DE3985"/>
    <w:rsid w:val="00DF6DE6"/>
    <w:rsid w:val="00DF7418"/>
    <w:rsid w:val="00E06631"/>
    <w:rsid w:val="00E44253"/>
    <w:rsid w:val="00E44814"/>
    <w:rsid w:val="00E61C09"/>
    <w:rsid w:val="00E7479B"/>
    <w:rsid w:val="00E74A11"/>
    <w:rsid w:val="00EB3B58"/>
    <w:rsid w:val="00EB42D6"/>
    <w:rsid w:val="00EC7359"/>
    <w:rsid w:val="00ED3746"/>
    <w:rsid w:val="00EE3054"/>
    <w:rsid w:val="00EE3EC6"/>
    <w:rsid w:val="00EE6C6F"/>
    <w:rsid w:val="00F00606"/>
    <w:rsid w:val="00F01256"/>
    <w:rsid w:val="00F079F2"/>
    <w:rsid w:val="00FC7475"/>
    <w:rsid w:val="00FD4423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0C27E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16823"/>
    <w:pPr>
      <w:spacing w:before="240" w:after="0"/>
    </w:pPr>
    <w:rPr>
      <w:rFonts w:ascii="Georgia" w:hAnsi="Georgia"/>
      <w:sz w:val="22"/>
    </w:rPr>
  </w:style>
  <w:style w:type="paragraph" w:styleId="Ttulo1">
    <w:name w:val="heading 1"/>
    <w:basedOn w:val="Normal"/>
    <w:link w:val="Ttulo1Car"/>
    <w:uiPriority w:val="1"/>
    <w:qFormat/>
    <w:rsid w:val="00B40BCD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B40BCD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B40BCD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B40BCD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B40BCD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40BCD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40BCD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40BCD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40BCD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B40BCD"/>
    <w:rPr>
      <w:rFonts w:ascii="Georgia" w:hAnsi="Georgia"/>
      <w:b/>
      <w:caps/>
      <w:color w:val="D14140" w:themeColor="accent1"/>
      <w:sz w:val="24"/>
    </w:rPr>
  </w:style>
  <w:style w:type="character" w:customStyle="1" w:styleId="Hashtag1">
    <w:name w:val="Hashtag1"/>
    <w:basedOn w:val="Fuentedeprrafopredeter"/>
    <w:uiPriority w:val="99"/>
    <w:semiHidden/>
    <w:rsid w:val="00B40BCD"/>
    <w:rPr>
      <w:rFonts w:ascii="Georgia" w:hAnsi="Georgi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B40BCD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B40BCD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B40BCD"/>
    <w:rPr>
      <w:rFonts w:ascii="Georgia" w:hAnsi="Georgia"/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B40BCD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B40BCD"/>
    <w:rPr>
      <w:rFonts w:ascii="Georgia" w:hAnsi="Georgia"/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B40BCD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B40BCD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0BCD"/>
    <w:rPr>
      <w:rFonts w:ascii="Georgia" w:hAnsi="Georgia"/>
      <w:sz w:val="18"/>
      <w:szCs w:val="20"/>
    </w:rPr>
  </w:style>
  <w:style w:type="paragraph" w:styleId="Listaconvietas">
    <w:name w:val="List Bullet"/>
    <w:basedOn w:val="Normal"/>
    <w:uiPriority w:val="99"/>
    <w:semiHidden/>
    <w:rsid w:val="00B40BCD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B40BCD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40BCD"/>
    <w:rPr>
      <w:rFonts w:ascii="Georgia" w:hAnsi="Georgia"/>
      <w:sz w:val="22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B40BCD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40BCD"/>
    <w:rPr>
      <w:rFonts w:ascii="Georgia" w:hAnsi="Georgia"/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B40BCD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40BCD"/>
    <w:rPr>
      <w:rFonts w:ascii="Georgia" w:hAnsi="Georgia"/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B40BCD"/>
    <w:rPr>
      <w:rFonts w:ascii="Georgia" w:hAnsi="Georgia"/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B40BCD"/>
    <w:rPr>
      <w:rFonts w:ascii="Georgia" w:hAnsi="Georgia"/>
      <w:sz w:val="18"/>
      <w:szCs w:val="18"/>
    </w:rPr>
  </w:style>
  <w:style w:type="paragraph" w:styleId="Listaconnmeros">
    <w:name w:val="List Number"/>
    <w:basedOn w:val="Normal"/>
    <w:uiPriority w:val="99"/>
    <w:semiHidden/>
    <w:rsid w:val="00B40BCD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B40BCD"/>
    <w:rPr>
      <w:rFonts w:ascii="Georgia" w:hAnsi="Georgia"/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40BC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40BCD"/>
    <w:rPr>
      <w:rFonts w:ascii="Georgia" w:hAnsi="Georgia"/>
      <w:b/>
      <w:bCs/>
      <w:sz w:val="22"/>
      <w:szCs w:val="24"/>
    </w:rPr>
  </w:style>
  <w:style w:type="paragraph" w:styleId="Sinespaciado">
    <w:name w:val="No Spacing"/>
    <w:uiPriority w:val="1"/>
    <w:semiHidden/>
    <w:qFormat/>
    <w:rsid w:val="00B40BCD"/>
    <w:pPr>
      <w:widowControl w:val="0"/>
      <w:autoSpaceDE w:val="0"/>
      <w:autoSpaceDN w:val="0"/>
    </w:pPr>
    <w:rPr>
      <w:rFonts w:ascii="Georgia" w:eastAsia="Calibri" w:hAnsi="Georgia" w:cs="Calibri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B40BCD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eastAsia="Times New Roman" w:cs="Georgia"/>
      <w:b/>
      <w:bCs/>
      <w:color w:val="D14140"/>
      <w:sz w:val="48"/>
      <w:szCs w:val="51"/>
    </w:rPr>
  </w:style>
  <w:style w:type="character" w:customStyle="1" w:styleId="TtuloCar">
    <w:name w:val="Título Car"/>
    <w:basedOn w:val="Fuentedeprrafopredeter"/>
    <w:link w:val="Ttulo"/>
    <w:uiPriority w:val="10"/>
    <w:rsid w:val="00B40BCD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B40BCD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B40BCD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B40BCD"/>
    <w:rPr>
      <w:rFonts w:ascii="Georgia" w:hAnsi="Georgia"/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B40BCD"/>
    <w:rPr>
      <w:rFonts w:ascii="Georgia" w:hAnsi="Georgia"/>
      <w:b/>
      <w:bCs/>
      <w:caps/>
      <w:color w:val="4BACC6"/>
      <w:sz w:val="26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0BCD"/>
    <w:rPr>
      <w:rFonts w:ascii="Georgia" w:eastAsiaTheme="majorEastAsia" w:hAnsi="Georgia" w:cstheme="majorBidi"/>
      <w:color w:val="6D1A1A" w:themeColor="accent1" w:themeShade="7F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0BCD"/>
    <w:rPr>
      <w:rFonts w:ascii="Georgia" w:eastAsiaTheme="majorEastAsia" w:hAnsi="Georgia" w:cstheme="majorBidi"/>
      <w:i/>
      <w:iCs/>
      <w:color w:val="6D1A1A" w:themeColor="accent1" w:themeShade="7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0BCD"/>
    <w:rPr>
      <w:rFonts w:ascii="Georgia" w:eastAsiaTheme="majorEastAsia" w:hAnsi="Georgia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0BCD"/>
    <w:rPr>
      <w:rFonts w:ascii="Georgia" w:eastAsiaTheme="majorEastAsia" w:hAnsi="Georgia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B40BCD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B40BCD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B40BCD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B40BCD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B40BCD"/>
    <w:rPr>
      <w:rFonts w:ascii="Georgia" w:hAnsi="Georgia"/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B40BCD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B40BCD"/>
    <w:rPr>
      <w:rFonts w:ascii="Georgia" w:hAnsi="Georgia"/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B40BCD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B40BC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B40BCD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B40BC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B40BCD"/>
    <w:rPr>
      <w:rFonts w:ascii="Georgia" w:hAnsi="Georgia"/>
      <w:sz w:val="22"/>
    </w:rPr>
  </w:style>
  <w:style w:type="paragraph" w:customStyle="1" w:styleId="Ttulo1Alt">
    <w:name w:val="Título 1 Alt"/>
    <w:basedOn w:val="Normal"/>
    <w:uiPriority w:val="1"/>
    <w:qFormat/>
    <w:rsid w:val="00B40BCD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eastAsia="Times New Roman" w:cs="Georgia"/>
      <w:b/>
      <w:bCs/>
      <w:color w:val="FFFFFF"/>
      <w:sz w:val="24"/>
      <w:szCs w:val="24"/>
    </w:rPr>
  </w:style>
  <w:style w:type="paragraph" w:customStyle="1" w:styleId="Ttulo2Alt">
    <w:name w:val="Título 2 Alt"/>
    <w:basedOn w:val="Ttulo1Alt"/>
    <w:next w:val="Normal"/>
    <w:uiPriority w:val="1"/>
    <w:qFormat/>
    <w:rsid w:val="00B40BCD"/>
    <w:pPr>
      <w:ind w:left="720" w:hanging="720"/>
    </w:pPr>
    <w:rPr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B40BCD"/>
    <w:rPr>
      <w:rFonts w:ascii="Georgia" w:hAnsi="Georgia"/>
      <w:color w:val="808080"/>
    </w:rPr>
  </w:style>
  <w:style w:type="paragraph" w:customStyle="1" w:styleId="Fechasdeltrabajo">
    <w:name w:val="Fechas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Detallesdeltrabajo">
    <w:name w:val="Detalles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customStyle="1" w:styleId="Descripcindeltrabajo">
    <w:name w:val="Descripción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120" w:line="240" w:lineRule="auto"/>
    </w:pPr>
    <w:rPr>
      <w:rFonts w:eastAsia="Times New Roman" w:cs="Georgia"/>
      <w:szCs w:val="22"/>
    </w:rPr>
  </w:style>
  <w:style w:type="paragraph" w:customStyle="1" w:styleId="Textoblanco">
    <w:name w:val="Texto blanc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customStyle="1" w:styleId="Mencionar1">
    <w:name w:val="Mencionar1"/>
    <w:basedOn w:val="Fuentedeprrafopredeter"/>
    <w:uiPriority w:val="99"/>
    <w:semiHidden/>
    <w:unhideWhenUsed/>
    <w:rsid w:val="00B40BCD"/>
    <w:rPr>
      <w:rFonts w:ascii="Georgia" w:hAnsi="Georgia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B40BCD"/>
    <w:pPr>
      <w:numPr>
        <w:numId w:val="23"/>
      </w:numPr>
    </w:pPr>
  </w:style>
  <w:style w:type="numbering" w:styleId="1ai">
    <w:name w:val="Outline List 1"/>
    <w:basedOn w:val="Sinlista"/>
    <w:uiPriority w:val="99"/>
    <w:semiHidden/>
    <w:unhideWhenUsed/>
    <w:rsid w:val="00B40BCD"/>
    <w:pPr>
      <w:numPr>
        <w:numId w:val="24"/>
      </w:numPr>
    </w:pPr>
  </w:style>
  <w:style w:type="character" w:styleId="CdigoHTML">
    <w:name w:val="HTML Code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B40BCD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B40BCD"/>
    <w:rPr>
      <w:rFonts w:ascii="Georgia" w:hAnsi="Georgia"/>
      <w:i/>
      <w:iCs/>
      <w:sz w:val="22"/>
    </w:rPr>
  </w:style>
  <w:style w:type="character" w:styleId="DefinicinHTML">
    <w:name w:val="HTML Definition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B40BC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B40BCD"/>
    <w:rPr>
      <w:rFonts w:ascii="Georgia" w:hAnsi="Georgia"/>
    </w:rPr>
  </w:style>
  <w:style w:type="character" w:styleId="TecladoHTML">
    <w:name w:val="HTML Keyboard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40BCD"/>
    <w:pPr>
      <w:spacing w:before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40BCD"/>
    <w:rPr>
      <w:rFonts w:ascii="Consolas" w:hAnsi="Consolas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rsid w:val="00B40BCD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rsid w:val="00B40BCD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rsid w:val="00B40BCD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rsid w:val="00B40BCD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rsid w:val="00B40BCD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rsid w:val="00B40BCD"/>
    <w:pPr>
      <w:spacing w:after="100"/>
      <w:ind w:left="1760"/>
    </w:pPr>
  </w:style>
  <w:style w:type="character" w:styleId="Referenciasutil">
    <w:name w:val="Subtle Reference"/>
    <w:basedOn w:val="Fuentedeprrafopredeter"/>
    <w:uiPriority w:val="31"/>
    <w:semiHidden/>
    <w:rsid w:val="00B40BCD"/>
    <w:rPr>
      <w:rFonts w:ascii="Georgia" w:hAnsi="Georgia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B40BCD"/>
    <w:rPr>
      <w:rFonts w:ascii="Georgia" w:hAnsi="Georgia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4140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shd w:val="clear" w:color="auto" w:fill="F3CFCF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414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414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414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CF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CF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  <w:insideV w:val="single" w:sz="8" w:space="0" w:color="DC706F" w:themeColor="accent1" w:themeTint="BF"/>
      </w:tblBorders>
    </w:tblPr>
    <w:tcPr>
      <w:shd w:val="clear" w:color="auto" w:fill="F3CF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706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cPr>
      <w:shd w:val="clear" w:color="auto" w:fill="F3CFC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C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8D8" w:themeFill="accent1" w:themeFillTint="33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tcBorders>
          <w:insideH w:val="single" w:sz="6" w:space="0" w:color="D14140" w:themeColor="accent1"/>
          <w:insideV w:val="single" w:sz="6" w:space="0" w:color="D14140" w:themeColor="accent1"/>
        </w:tcBorders>
        <w:shd w:val="clear" w:color="auto" w:fill="E89F9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CFC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9F9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9F9F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B40BCD"/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B40BC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B40BCD"/>
    <w:rPr>
      <w:rFonts w:ascii="Georgia" w:eastAsiaTheme="majorEastAsia" w:hAnsi="Georgia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B40BCD"/>
    <w:pPr>
      <w:spacing w:before="240"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B40BC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B40BC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B40BC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B40BC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B40BC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B40BCD"/>
    <w:pPr>
      <w:spacing w:before="240"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B40BC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B40BC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B40BC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B40BC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B40BC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B40BCD"/>
    <w:pPr>
      <w:ind w:left="720"/>
      <w:contextualSpacing/>
    </w:pPr>
  </w:style>
  <w:style w:type="paragraph" w:styleId="Listaconnmeros3">
    <w:name w:val="List Number 3"/>
    <w:basedOn w:val="Normal"/>
    <w:uiPriority w:val="99"/>
    <w:semiHidden/>
    <w:rsid w:val="00B40BCD"/>
    <w:pPr>
      <w:numPr>
        <w:numId w:val="25"/>
      </w:numPr>
      <w:contextualSpacing/>
    </w:pPr>
  </w:style>
  <w:style w:type="paragraph" w:styleId="Listaconnmeros4">
    <w:name w:val="List Number 4"/>
    <w:basedOn w:val="Normal"/>
    <w:uiPriority w:val="99"/>
    <w:semiHidden/>
    <w:rsid w:val="00B40BCD"/>
    <w:pPr>
      <w:numPr>
        <w:numId w:val="26"/>
      </w:numPr>
      <w:contextualSpacing/>
    </w:pPr>
  </w:style>
  <w:style w:type="paragraph" w:styleId="Listaconnmeros5">
    <w:name w:val="List Number 5"/>
    <w:basedOn w:val="Normal"/>
    <w:uiPriority w:val="99"/>
    <w:semiHidden/>
    <w:rsid w:val="00B40BCD"/>
    <w:pPr>
      <w:numPr>
        <w:numId w:val="27"/>
      </w:numPr>
      <w:contextualSpacing/>
    </w:pPr>
  </w:style>
  <w:style w:type="paragraph" w:styleId="Listaconvietas3">
    <w:name w:val="List Bullet 3"/>
    <w:basedOn w:val="Normal"/>
    <w:uiPriority w:val="99"/>
    <w:semiHidden/>
    <w:rsid w:val="00B40BCD"/>
    <w:pPr>
      <w:numPr>
        <w:numId w:val="28"/>
      </w:numPr>
      <w:contextualSpacing/>
    </w:pPr>
  </w:style>
  <w:style w:type="paragraph" w:styleId="Listaconvietas4">
    <w:name w:val="List Bullet 4"/>
    <w:basedOn w:val="Normal"/>
    <w:uiPriority w:val="99"/>
    <w:semiHidden/>
    <w:rsid w:val="00B40BCD"/>
    <w:pPr>
      <w:numPr>
        <w:numId w:val="29"/>
      </w:numPr>
      <w:contextualSpacing/>
    </w:pPr>
  </w:style>
  <w:style w:type="paragraph" w:styleId="Listaconvietas5">
    <w:name w:val="List Bullet 5"/>
    <w:basedOn w:val="Normal"/>
    <w:uiPriority w:val="99"/>
    <w:semiHidden/>
    <w:rsid w:val="00B40BCD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qFormat/>
    <w:rsid w:val="00B40BC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B40BCD"/>
    <w:rPr>
      <w:rFonts w:ascii="Georgia" w:eastAsiaTheme="minorEastAsia" w:hAnsi="Georgia"/>
      <w:color w:val="5A5A5A" w:themeColor="text1" w:themeTint="A5"/>
      <w:spacing w:val="15"/>
      <w:sz w:val="22"/>
      <w:szCs w:val="22"/>
    </w:rPr>
  </w:style>
  <w:style w:type="table" w:styleId="Tablaclsica1">
    <w:name w:val="Table Classic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B40BCD"/>
    <w:pPr>
      <w:spacing w:before="240"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tedesobre">
    <w:name w:val="envelope return"/>
    <w:basedOn w:val="Normal"/>
    <w:uiPriority w:val="99"/>
    <w:semiHidden/>
    <w:unhideWhenUsed/>
    <w:rsid w:val="00B40BCD"/>
    <w:pPr>
      <w:spacing w:before="0" w:line="240" w:lineRule="auto"/>
    </w:pPr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0BCD"/>
    <w:rPr>
      <w:rFonts w:ascii="Georgia" w:hAnsi="Georgia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0BCD"/>
    <w:pPr>
      <w:spacing w:before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0BCD"/>
    <w:rPr>
      <w:rFonts w:ascii="Georgia" w:hAnsi="Georgia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B40BCD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rsid w:val="00B40BC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B40BC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B40BCD"/>
    <w:rPr>
      <w:rFonts w:ascii="Georgia" w:hAnsi="Georgia"/>
      <w:i/>
      <w:iCs/>
      <w:color w:val="404040" w:themeColor="text1" w:themeTint="BF"/>
      <w:sz w:val="22"/>
    </w:rPr>
  </w:style>
  <w:style w:type="character" w:styleId="nfasis">
    <w:name w:val="Emphasis"/>
    <w:basedOn w:val="Fuentedeprrafopredeter"/>
    <w:uiPriority w:val="20"/>
    <w:semiHidden/>
    <w:rsid w:val="00B40BCD"/>
    <w:rPr>
      <w:rFonts w:ascii="Georgia" w:hAnsi="Georgia"/>
      <w:i/>
      <w:iCs/>
    </w:rPr>
  </w:style>
  <w:style w:type="table" w:styleId="Listavistosa">
    <w:name w:val="Colorful List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EC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B40BCD"/>
    <w:pPr>
      <w:spacing w:before="240"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B40BCD"/>
    <w:pPr>
      <w:spacing w:before="240"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C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3201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3201F" w:themeColor="accent1" w:themeShade="99"/>
          <w:insideV w:val="nil"/>
        </w:tcBorders>
        <w:shd w:val="clear" w:color="auto" w:fill="83201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3201F" w:themeFill="accent1" w:themeFillShade="99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89F9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</w:rPr>
      <w:tblPr/>
      <w:tcPr>
        <w:shd w:val="clear" w:color="auto" w:fill="ECB2B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B2B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B40BCD"/>
    <w:pPr>
      <w:spacing w:before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0BC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B40BC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B40BCD"/>
    <w:pPr>
      <w:pBdr>
        <w:top w:val="single" w:sz="2" w:space="10" w:color="D14140" w:themeColor="accent1"/>
        <w:left w:val="single" w:sz="2" w:space="10" w:color="D14140" w:themeColor="accent1"/>
        <w:bottom w:val="single" w:sz="2" w:space="10" w:color="D14140" w:themeColor="accent1"/>
        <w:right w:val="single" w:sz="2" w:space="10" w:color="D14140" w:themeColor="accent1"/>
      </w:pBdr>
      <w:ind w:left="1152" w:right="1152"/>
    </w:pPr>
    <w:rPr>
      <w:rFonts w:eastAsiaTheme="minorEastAsia"/>
      <w:i/>
      <w:iCs/>
      <w:color w:val="D14140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B40BCD"/>
    <w:pPr>
      <w:spacing w:before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B40BCD"/>
    <w:rPr>
      <w:rFonts w:ascii="Microsoft YaHei UI" w:eastAsia="Microsoft YaHei UI" w:hAnsi="Microsoft YaHei UI"/>
      <w:sz w:val="18"/>
      <w:szCs w:val="18"/>
    </w:rPr>
  </w:style>
  <w:style w:type="numbering" w:styleId="ArtculoSeccin">
    <w:name w:val="Outline List 3"/>
    <w:basedOn w:val="Sinlista"/>
    <w:uiPriority w:val="99"/>
    <w:semiHidden/>
    <w:unhideWhenUsed/>
    <w:rsid w:val="00B40BCD"/>
    <w:pPr>
      <w:numPr>
        <w:numId w:val="31"/>
      </w:numPr>
    </w:pPr>
  </w:style>
  <w:style w:type="table" w:styleId="Tablanormal1">
    <w:name w:val="Plain Table 1"/>
    <w:basedOn w:val="Tablanormal"/>
    <w:uiPriority w:val="41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B40BCD"/>
  </w:style>
  <w:style w:type="character" w:customStyle="1" w:styleId="FechaCar">
    <w:name w:val="Fecha Car"/>
    <w:basedOn w:val="Fuentedeprrafopredeter"/>
    <w:link w:val="Fecha"/>
    <w:uiPriority w:val="99"/>
    <w:semiHidden/>
    <w:rsid w:val="00B40BCD"/>
    <w:rPr>
      <w:rFonts w:ascii="Georgia" w:hAnsi="Georgia"/>
      <w:sz w:val="22"/>
    </w:rPr>
  </w:style>
  <w:style w:type="character" w:styleId="Referenciaintensa">
    <w:name w:val="Intense Reference"/>
    <w:basedOn w:val="Fuentedeprrafopredeter"/>
    <w:uiPriority w:val="32"/>
    <w:semiHidden/>
    <w:rsid w:val="00B40BCD"/>
    <w:rPr>
      <w:rFonts w:ascii="Georgia" w:hAnsi="Georgia"/>
      <w:b/>
      <w:bCs/>
      <w:smallCaps/>
      <w:color w:val="D1414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B40BCD"/>
    <w:pPr>
      <w:pBdr>
        <w:top w:val="single" w:sz="4" w:space="10" w:color="D14140" w:themeColor="accent1"/>
        <w:bottom w:val="single" w:sz="4" w:space="10" w:color="D14140" w:themeColor="accent1"/>
      </w:pBdr>
      <w:spacing w:before="360" w:after="360"/>
      <w:ind w:left="864" w:right="864"/>
      <w:jc w:val="center"/>
    </w:pPr>
    <w:rPr>
      <w:i/>
      <w:iCs/>
      <w:color w:val="D1414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B40BCD"/>
    <w:rPr>
      <w:rFonts w:ascii="Georgia" w:hAnsi="Georgia"/>
      <w:i/>
      <w:iCs/>
      <w:color w:val="D14140" w:themeColor="accent1"/>
      <w:sz w:val="22"/>
    </w:rPr>
  </w:style>
  <w:style w:type="character" w:styleId="nfasisintenso">
    <w:name w:val="Intense Emphasis"/>
    <w:basedOn w:val="Fuentedeprrafopredeter"/>
    <w:uiPriority w:val="21"/>
    <w:semiHidden/>
    <w:rsid w:val="00B40BCD"/>
    <w:rPr>
      <w:rFonts w:ascii="Georgia" w:hAnsi="Georgia"/>
      <w:i/>
      <w:iCs/>
      <w:color w:val="D14140" w:themeColor="accent1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B40BCD"/>
    <w:rPr>
      <w:rFonts w:ascii="Georgia" w:hAnsi="Georgia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rsid w:val="00B40BCD"/>
    <w:rPr>
      <w:rFonts w:ascii="Georgia" w:hAnsi="Georgia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B40BC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B40BCD"/>
    <w:rPr>
      <w:rFonts w:ascii="Georgia" w:hAnsi="Georgia"/>
      <w:sz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B40BC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B40BCD"/>
    <w:rPr>
      <w:rFonts w:ascii="Georgia" w:hAnsi="Georgia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B40BC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B40BCD"/>
    <w:rPr>
      <w:rFonts w:ascii="Georgia" w:hAnsi="Georgia"/>
      <w:sz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B40BC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B40BCD"/>
    <w:rPr>
      <w:rFonts w:ascii="Georgia" w:hAnsi="Georgia"/>
      <w:sz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B40BC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B40BCD"/>
    <w:rPr>
      <w:rFonts w:ascii="Georgia" w:hAnsi="Georgia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B40BC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B40BCD"/>
    <w:rPr>
      <w:rFonts w:ascii="Georgia" w:hAnsi="Georgia"/>
      <w:sz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B40BC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B40BCD"/>
    <w:rPr>
      <w:rFonts w:ascii="Georgia" w:hAnsi="Georgia"/>
      <w:sz w:val="22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B40BCD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B40BCD"/>
    <w:rPr>
      <w:rFonts w:ascii="Georgia" w:hAnsi="Georgia"/>
      <w:sz w:val="22"/>
    </w:rPr>
  </w:style>
  <w:style w:type="table" w:styleId="Tablamoderna">
    <w:name w:val="Table Contemporary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B40BC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1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  <w:shd w:val="clear" w:color="auto" w:fill="F3CFCF" w:themeFill="accent1" w:themeFillTint="3F"/>
      </w:tcPr>
    </w:tblStylePr>
    <w:tblStylePr w:type="band2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1A1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4282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2">
    <w:name w:val="List Table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bottom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3">
    <w:name w:val="List Table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14140" w:themeColor="accent1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4140" w:themeColor="accent1"/>
          <w:right w:val="single" w:sz="4" w:space="0" w:color="D14140" w:themeColor="accent1"/>
        </w:tcBorders>
      </w:tcPr>
    </w:tblStylePr>
    <w:tblStylePr w:type="band1Horz">
      <w:tblPr/>
      <w:tcPr>
        <w:tcBorders>
          <w:top w:val="single" w:sz="4" w:space="0" w:color="D14140" w:themeColor="accent1"/>
          <w:bottom w:val="single" w:sz="4" w:space="0" w:color="D1414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4140" w:themeColor="accent1"/>
          <w:left w:val="nil"/>
        </w:tcBorders>
      </w:tcPr>
    </w:tblStylePr>
    <w:tblStylePr w:type="swCell">
      <w:tblPr/>
      <w:tcPr>
        <w:tcBorders>
          <w:top w:val="double" w:sz="4" w:space="0" w:color="D1414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14140" w:themeColor="accent1"/>
        <w:left w:val="single" w:sz="24" w:space="0" w:color="D14140" w:themeColor="accent1"/>
        <w:bottom w:val="single" w:sz="24" w:space="0" w:color="D14140" w:themeColor="accent1"/>
        <w:right w:val="single" w:sz="24" w:space="0" w:color="D14140" w:themeColor="accent1"/>
      </w:tblBorders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D14140" w:themeColor="accent1"/>
        <w:bottom w:val="single" w:sz="4" w:space="0" w:color="D1414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414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414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414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414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414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B40BCD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B40BCD"/>
    <w:rPr>
      <w:rFonts w:ascii="Georgia" w:hAnsi="Georgia"/>
      <w:sz w:val="22"/>
    </w:rPr>
  </w:style>
  <w:style w:type="paragraph" w:styleId="Saludo">
    <w:name w:val="Salutation"/>
    <w:basedOn w:val="Normal"/>
    <w:next w:val="Normal"/>
    <w:link w:val="SaludoCar"/>
    <w:uiPriority w:val="99"/>
    <w:semiHidden/>
    <w:rsid w:val="00B40BCD"/>
  </w:style>
  <w:style w:type="character" w:customStyle="1" w:styleId="SaludoCar">
    <w:name w:val="Saludo Car"/>
    <w:basedOn w:val="Fuentedeprrafopredeter"/>
    <w:link w:val="Saludo"/>
    <w:uiPriority w:val="99"/>
    <w:semiHidden/>
    <w:rsid w:val="00B40BCD"/>
    <w:rPr>
      <w:rFonts w:ascii="Georgia" w:hAnsi="Georgia"/>
      <w:sz w:val="22"/>
    </w:rPr>
  </w:style>
  <w:style w:type="table" w:styleId="Tablaconcolumnas1">
    <w:name w:val="Table Columns 1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B40BCD"/>
    <w:pPr>
      <w:spacing w:before="240"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B40BCD"/>
    <w:pPr>
      <w:spacing w:before="240"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rsid w:val="00B40BCD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B40BCD"/>
    <w:rPr>
      <w:rFonts w:ascii="Georgia" w:hAnsi="Georgia"/>
      <w:sz w:val="22"/>
    </w:rPr>
  </w:style>
  <w:style w:type="table" w:styleId="Tablabsica1">
    <w:name w:val="Table Simple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B40BCD"/>
    <w:pPr>
      <w:spacing w:before="240"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B40BCD"/>
    <w:pPr>
      <w:spacing w:before="240"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B40BCD"/>
    <w:pPr>
      <w:spacing w:before="240"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rsid w:val="00B40BC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B40BCD"/>
    <w:pPr>
      <w:spacing w:before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B40BC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B40BCD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B40BCD"/>
    <w:rPr>
      <w:rFonts w:ascii="Georgia" w:hAnsi="Georgia"/>
      <w:sz w:val="22"/>
    </w:rPr>
  </w:style>
  <w:style w:type="table" w:styleId="Tablaconcuadrcula">
    <w:name w:val="Table Grid"/>
    <w:basedOn w:val="Tablanormal"/>
    <w:rsid w:val="00B40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B40BCD"/>
    <w:pPr>
      <w:spacing w:before="240"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B40BCD"/>
    <w:pPr>
      <w:spacing w:before="240"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B40B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CB2B2" w:themeColor="accent1" w:themeTint="66"/>
        <w:left w:val="single" w:sz="4" w:space="0" w:color="ECB2B2" w:themeColor="accent1" w:themeTint="66"/>
        <w:bottom w:val="single" w:sz="4" w:space="0" w:color="ECB2B2" w:themeColor="accent1" w:themeTint="66"/>
        <w:right w:val="single" w:sz="4" w:space="0" w:color="ECB2B2" w:themeColor="accent1" w:themeTint="66"/>
        <w:insideH w:val="single" w:sz="4" w:space="0" w:color="ECB2B2" w:themeColor="accent1" w:themeTint="66"/>
        <w:insideV w:val="single" w:sz="4" w:space="0" w:color="ECB2B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E38C8C" w:themeColor="accent1" w:themeTint="99"/>
        <w:bottom w:val="single" w:sz="2" w:space="0" w:color="E38C8C" w:themeColor="accent1" w:themeTint="99"/>
        <w:insideH w:val="single" w:sz="2" w:space="0" w:color="E38C8C" w:themeColor="accent1" w:themeTint="99"/>
        <w:insideV w:val="single" w:sz="2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8C8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cuadrcula3">
    <w:name w:val="Grid Table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CB2B2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B40BCD"/>
    <w:rPr>
      <w:rFonts w:ascii="Georgia" w:hAnsi="Georgia"/>
    </w:rPr>
  </w:style>
  <w:style w:type="table" w:styleId="Tablaconefectos3D1">
    <w:name w:val="Table 3D effects 1"/>
    <w:basedOn w:val="Tablanormal"/>
    <w:uiPriority w:val="99"/>
    <w:semiHidden/>
    <w:unhideWhenUsed/>
    <w:rsid w:val="00B40BCD"/>
    <w:pPr>
      <w:spacing w:before="240"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B40BCD"/>
    <w:pPr>
      <w:spacing w:before="240"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B40BCD"/>
    <w:rPr>
      <w:rFonts w:ascii="Georgia" w:hAnsi="Georgia"/>
      <w:b/>
      <w:bCs/>
    </w:rPr>
  </w:style>
  <w:style w:type="character" w:styleId="Nmerodepgina">
    <w:name w:val="page number"/>
    <w:basedOn w:val="Fuentedeprrafopredeter"/>
    <w:uiPriority w:val="99"/>
    <w:semiHidden/>
    <w:unhideWhenUsed/>
    <w:rsid w:val="00B40BCD"/>
    <w:rPr>
      <w:rFonts w:ascii="Georgia" w:hAnsi="Georgia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40BCD"/>
    <w:pPr>
      <w:spacing w:before="0" w:after="200" w:line="240" w:lineRule="auto"/>
    </w:pPr>
    <w:rPr>
      <w:i/>
      <w:iCs/>
      <w:color w:val="454551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027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28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pixabay.com/en/card-identification-identity-card-158195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auroro.com/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98712861\AppData\Roaming\Microsoft\Plantillas\Curr&#237;culum%20con%20monograma%20en%20negrita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con monograma en negrita.dotx</Template>
  <TotalTime>0</TotalTime>
  <Pages>3</Pages>
  <Words>743</Words>
  <Characters>4091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2020-10-03T03:49:00Z</dcterms:created>
  <dcterms:modified xsi:type="dcterms:W3CDTF">2021-03-13T04:45:00Z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